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FaxInformationTable"/>
        <w:tblW w:w="5000" w:type="pct"/>
        <w:tblLayout w:type="fixed"/>
        <w:tblLook w:val="0020" w:firstRow="1" w:lastRow="0" w:firstColumn="0" w:lastColumn="0" w:noHBand="0" w:noVBand="0"/>
        <w:tblDescription w:val="Top table is fax information table, bottom table is comments table"/>
      </w:tblPr>
      <w:tblGrid>
        <w:gridCol w:w="2678"/>
        <w:gridCol w:w="8082"/>
      </w:tblGrid>
      <w:tr w:rsidR="003D3F1F" w:rsidRPr="00D85AA1" w14:paraId="7C55586D" w14:textId="77777777" w:rsidTr="003D3F1F">
        <w:trPr>
          <w:trHeight w:val="1670"/>
        </w:trPr>
        <w:tc>
          <w:tcPr>
            <w:tcW w:w="2320" w:type="dxa"/>
          </w:tcPr>
          <w:p w14:paraId="34056F1D" w14:textId="3EC42226" w:rsidR="003D3F1F" w:rsidRPr="003D3F1F" w:rsidRDefault="003D3F1F" w:rsidP="003D3F1F">
            <w:pPr>
              <w:rPr>
                <w:rFonts w:ascii="Aptos Slab Black" w:hAnsi="Aptos Slab Black"/>
                <w:b/>
                <w:bCs/>
              </w:rPr>
            </w:pPr>
            <w:r w:rsidRPr="003D3F1F">
              <w:rPr>
                <w:rFonts w:ascii="Aptos Slab Black" w:hAnsi="Aptos Slab Black"/>
                <w:b/>
                <w:bCs/>
              </w:rPr>
              <w:t>POWER QUERY</w:t>
            </w:r>
          </w:p>
          <w:p w14:paraId="7750A90D" w14:textId="2E3E9DE9" w:rsidR="003D3F1F" w:rsidRPr="00D85AA1" w:rsidRDefault="003D3F1F" w:rsidP="00DA4F8F">
            <w:pPr>
              <w:pStyle w:val="ContactInfo"/>
            </w:pPr>
          </w:p>
          <w:p w14:paraId="6C725F6B" w14:textId="7A230487" w:rsidR="003D3F1F" w:rsidRPr="00D85AA1" w:rsidRDefault="003D3F1F" w:rsidP="00DA4F8F">
            <w:pPr>
              <w:pStyle w:val="ContactInfo"/>
            </w:pPr>
            <w:r>
              <w:rPr>
                <w:noProof/>
              </w:rPr>
              <w:drawing>
                <wp:anchor distT="0" distB="0" distL="114300" distR="114300" simplePos="0" relativeHeight="251658240" behindDoc="0" locked="0" layoutInCell="1" allowOverlap="1" wp14:anchorId="2C71B47E" wp14:editId="2E13870C">
                  <wp:simplePos x="0" y="0"/>
                  <wp:positionH relativeFrom="column">
                    <wp:posOffset>293370</wp:posOffset>
                  </wp:positionH>
                  <wp:positionV relativeFrom="paragraph">
                    <wp:posOffset>36195</wp:posOffset>
                  </wp:positionV>
                  <wp:extent cx="635000" cy="584200"/>
                  <wp:effectExtent l="0" t="0" r="0" b="0"/>
                  <wp:wrapSquare wrapText="bothSides"/>
                  <wp:docPr id="1989979861" name="Graphic 1" descr="Informati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79861" name="Graphic 1989979861" descr="Information outline"/>
                          <pic:cNvPicPr/>
                        </pic:nvPicPr>
                        <pic:blipFill>
                          <a:blip r:embed="rId10">
                            <a:extLst>
                              <a:ext uri="{96DAC541-7B7A-43D3-8B79-37D633B846F1}">
                                <asvg:svgBlip xmlns:asvg="http://schemas.microsoft.com/office/drawing/2016/SVG/main" r:embed="rId11"/>
                              </a:ext>
                            </a:extLst>
                          </a:blip>
                          <a:stretch>
                            <a:fillRect/>
                          </a:stretch>
                        </pic:blipFill>
                        <pic:spPr>
                          <a:xfrm>
                            <a:off x="0" y="0"/>
                            <a:ext cx="635000" cy="584200"/>
                          </a:xfrm>
                          <a:prstGeom prst="rect">
                            <a:avLst/>
                          </a:prstGeom>
                        </pic:spPr>
                      </pic:pic>
                    </a:graphicData>
                  </a:graphic>
                </wp:anchor>
              </w:drawing>
            </w:r>
          </w:p>
          <w:p w14:paraId="7AC3724B" w14:textId="6BC48C4E" w:rsidR="003D3F1F" w:rsidRDefault="003D3F1F" w:rsidP="00DA4F8F">
            <w:pPr>
              <w:pStyle w:val="Comments"/>
            </w:pPr>
          </w:p>
        </w:tc>
        <w:tc>
          <w:tcPr>
            <w:tcW w:w="7000" w:type="dxa"/>
            <w:vMerge w:val="restart"/>
            <w:tcMar>
              <w:left w:w="0" w:type="dxa"/>
              <w:right w:w="0" w:type="dxa"/>
            </w:tcMar>
          </w:tcPr>
          <w:tbl>
            <w:tblPr>
              <w:tblStyle w:val="FaxInformationTable"/>
              <w:tblW w:w="5000" w:type="pct"/>
              <w:tblBorders>
                <w:top w:val="none" w:sz="0" w:space="0" w:color="auto"/>
                <w:left w:val="none" w:sz="0" w:space="0" w:color="auto"/>
                <w:bottom w:val="none" w:sz="0" w:space="0" w:color="auto"/>
                <w:right w:val="none" w:sz="0" w:space="0" w:color="auto"/>
              </w:tblBorders>
              <w:tblLayout w:type="fixed"/>
              <w:tblLook w:val="0020" w:firstRow="1" w:lastRow="0" w:firstColumn="0" w:lastColumn="0" w:noHBand="0" w:noVBand="0"/>
              <w:tblDescription w:val="Right side of the fax information table with information for recipient, recipient fax number, sender, sender fax number, date, regarding, and phone number for follow-up"/>
            </w:tblPr>
            <w:tblGrid>
              <w:gridCol w:w="8042"/>
            </w:tblGrid>
            <w:tr w:rsidR="003D3F1F" w:rsidRPr="00D85AA1" w14:paraId="58D453FB" w14:textId="77777777" w:rsidTr="00971D13">
              <w:trPr>
                <w:trHeight w:val="930"/>
              </w:trPr>
              <w:tc>
                <w:tcPr>
                  <w:tcW w:w="6065" w:type="dxa"/>
                  <w:vAlign w:val="center"/>
                </w:tcPr>
                <w:p w14:paraId="4A592459" w14:textId="3F172F0F" w:rsidR="003D3F1F" w:rsidRPr="003D3F1F" w:rsidRDefault="003D3F1F" w:rsidP="00DA4F8F">
                  <w:pPr>
                    <w:rPr>
                      <w:rFonts w:ascii="Aptos Slab Black" w:hAnsi="Aptos Slab Black"/>
                      <w:b/>
                      <w:bCs/>
                    </w:rPr>
                  </w:pPr>
                  <w:r w:rsidRPr="00E7745C">
                    <w:rPr>
                      <w:rFonts w:ascii="Aptos Display" w:hAnsi="Aptos Display"/>
                    </w:rPr>
                    <w:t>Name:</w:t>
                  </w:r>
                  <w:r>
                    <w:rPr>
                      <w:rFonts w:ascii="Aptos Slab Black" w:hAnsi="Aptos Slab Black"/>
                      <w:b/>
                      <w:bCs/>
                    </w:rPr>
                    <w:t xml:space="preserve"> </w:t>
                  </w:r>
                  <w:r w:rsidRPr="003D3F1F">
                    <w:rPr>
                      <w:rFonts w:ascii="Aptos Slab Black" w:hAnsi="Aptos Slab Black"/>
                      <w:b/>
                      <w:bCs/>
                    </w:rPr>
                    <w:t>fx</w:t>
                  </w:r>
                  <w:r w:rsidR="009D20F5">
                    <w:rPr>
                      <w:rFonts w:ascii="Aptos Slab Black" w:hAnsi="Aptos Slab Black"/>
                      <w:b/>
                      <w:bCs/>
                    </w:rPr>
                    <w:t>ListSlice</w:t>
                  </w:r>
                  <w:r w:rsidRPr="003D3F1F">
                    <w:rPr>
                      <w:rFonts w:ascii="Aptos Slab Black" w:hAnsi="Aptos Slab Black"/>
                      <w:b/>
                      <w:bCs/>
                    </w:rPr>
                    <w:t>()</w:t>
                  </w:r>
                </w:p>
              </w:tc>
            </w:tr>
            <w:tr w:rsidR="003D3F1F" w:rsidRPr="00D85AA1" w14:paraId="5FBF0B3E" w14:textId="77777777" w:rsidTr="00971D13">
              <w:trPr>
                <w:trHeight w:val="936"/>
              </w:trPr>
              <w:tc>
                <w:tcPr>
                  <w:tcW w:w="6065" w:type="dxa"/>
                  <w:vAlign w:val="center"/>
                </w:tcPr>
                <w:p w14:paraId="67AFD659" w14:textId="6E75B241" w:rsidR="003D3F1F" w:rsidRPr="00D85AA1" w:rsidRDefault="003D3F1F" w:rsidP="00DA4F8F">
                  <w:r>
                    <w:t xml:space="preserve">Purpose: </w:t>
                  </w:r>
                  <w:r w:rsidR="006C4307" w:rsidRPr="006C4307">
                    <w:t>A function that mimics Python's list slicing syntax, including negative indexing,</w:t>
                  </w:r>
                  <w:r w:rsidR="006C4307">
                    <w:t xml:space="preserve"> to a </w:t>
                  </w:r>
                  <w:r w:rsidR="006C4307" w:rsidRPr="009D20F5">
                    <w:rPr>
                      <w:i/>
                      <w:iCs/>
                    </w:rPr>
                    <w:t>very limited</w:t>
                  </w:r>
                  <w:r w:rsidR="006C4307">
                    <w:t xml:space="preserve"> degree.</w:t>
                  </w:r>
                </w:p>
              </w:tc>
            </w:tr>
            <w:tr w:rsidR="003D3F1F" w:rsidRPr="00D85AA1" w14:paraId="2A208700" w14:textId="77777777" w:rsidTr="00971D13">
              <w:trPr>
                <w:trHeight w:val="644"/>
              </w:trPr>
              <w:tc>
                <w:tcPr>
                  <w:tcW w:w="6065" w:type="dxa"/>
                  <w:vAlign w:val="center"/>
                </w:tcPr>
                <w:p w14:paraId="53513947" w14:textId="77777777" w:rsidR="003D3F1F" w:rsidRDefault="003D3F1F" w:rsidP="003D3F1F">
                  <w:pPr>
                    <w:spacing w:before="0"/>
                  </w:pPr>
                  <w:r>
                    <w:t xml:space="preserve">Inputs: </w:t>
                  </w:r>
                </w:p>
                <w:tbl>
                  <w:tblPr>
                    <w:tblStyle w:val="FaxInformationTable"/>
                    <w:tblW w:w="0" w:type="auto"/>
                    <w:tblLook w:val="04A0" w:firstRow="1" w:lastRow="0" w:firstColumn="1" w:lastColumn="0" w:noHBand="0" w:noVBand="1"/>
                  </w:tblPr>
                  <w:tblGrid>
                    <w:gridCol w:w="1920"/>
                    <w:gridCol w:w="4784"/>
                  </w:tblGrid>
                  <w:tr w:rsidR="003D3F1F" w14:paraId="04A5B457" w14:textId="77777777" w:rsidTr="005F1A3A">
                    <w:tc>
                      <w:tcPr>
                        <w:tcW w:w="1920" w:type="dxa"/>
                        <w:vAlign w:val="center"/>
                      </w:tcPr>
                      <w:p w14:paraId="1B0DB8B4" w14:textId="16B82605" w:rsidR="003D3F1F" w:rsidRDefault="00E91E78" w:rsidP="005F1A3A">
                        <w:pPr>
                          <w:spacing w:before="0"/>
                        </w:pPr>
                        <w:r>
                          <w:t>i</w:t>
                        </w:r>
                        <w:r w:rsidR="006C4307">
                          <w:t>nput_list</w:t>
                        </w:r>
                      </w:p>
                    </w:tc>
                    <w:tc>
                      <w:tcPr>
                        <w:tcW w:w="4784" w:type="dxa"/>
                      </w:tcPr>
                      <w:p w14:paraId="7873919A" w14:textId="02EF3F27" w:rsidR="003D3F1F" w:rsidRDefault="0018099C" w:rsidP="003D3F1F">
                        <w:pPr>
                          <w:spacing w:before="0"/>
                        </w:pPr>
                        <w:r w:rsidRPr="0018099C">
                          <w:t xml:space="preserve">a </w:t>
                        </w:r>
                        <w:r w:rsidR="005A4B03" w:rsidRPr="0018099C">
                          <w:t>non-empty</w:t>
                        </w:r>
                        <w:r w:rsidRPr="0018099C">
                          <w:t xml:space="preserve"> list</w:t>
                        </w:r>
                      </w:p>
                    </w:tc>
                  </w:tr>
                  <w:tr w:rsidR="003D3F1F" w14:paraId="32A81EAC" w14:textId="77777777" w:rsidTr="005F1A3A">
                    <w:tc>
                      <w:tcPr>
                        <w:tcW w:w="1920" w:type="dxa"/>
                        <w:vAlign w:val="center"/>
                      </w:tcPr>
                      <w:p w14:paraId="64041697" w14:textId="689FF3C1" w:rsidR="003D3F1F" w:rsidRDefault="00EE45F4" w:rsidP="005F1A3A">
                        <w:pPr>
                          <w:spacing w:before="0"/>
                        </w:pPr>
                        <w:r>
                          <w:t>s</w:t>
                        </w:r>
                        <w:r w:rsidR="006C4307">
                          <w:t>tart_index</w:t>
                        </w:r>
                      </w:p>
                    </w:tc>
                    <w:tc>
                      <w:tcPr>
                        <w:tcW w:w="4784" w:type="dxa"/>
                      </w:tcPr>
                      <w:p w14:paraId="0BE38669" w14:textId="52E78FDB" w:rsidR="003D3F1F" w:rsidRDefault="0018099C" w:rsidP="00596BF1">
                        <w:pPr>
                          <w:spacing w:before="0"/>
                        </w:pPr>
                        <w:r w:rsidRPr="0018099C">
                          <w:t>an integer value, positive or negative, within the bounds of input_list</w:t>
                        </w:r>
                      </w:p>
                    </w:tc>
                  </w:tr>
                  <w:tr w:rsidR="0018099C" w14:paraId="20CC99D5" w14:textId="77777777" w:rsidTr="005F1A3A">
                    <w:tc>
                      <w:tcPr>
                        <w:tcW w:w="1920" w:type="dxa"/>
                        <w:vAlign w:val="center"/>
                      </w:tcPr>
                      <w:p w14:paraId="34591D91" w14:textId="6C516E74" w:rsidR="0018099C" w:rsidRDefault="0018099C" w:rsidP="005F1A3A">
                        <w:pPr>
                          <w:spacing w:before="0"/>
                        </w:pPr>
                        <w:r>
                          <w:t>OPTIONAL</w:t>
                        </w:r>
                      </w:p>
                    </w:tc>
                    <w:tc>
                      <w:tcPr>
                        <w:tcW w:w="4784" w:type="dxa"/>
                      </w:tcPr>
                      <w:p w14:paraId="59D0229C" w14:textId="77777777" w:rsidR="0018099C" w:rsidRPr="0018099C" w:rsidRDefault="0018099C" w:rsidP="00596BF1">
                        <w:pPr>
                          <w:spacing w:before="0"/>
                        </w:pPr>
                      </w:p>
                    </w:tc>
                  </w:tr>
                  <w:tr w:rsidR="003D3F1F" w14:paraId="36D36A9F" w14:textId="77777777" w:rsidTr="005F1A3A">
                    <w:tc>
                      <w:tcPr>
                        <w:tcW w:w="1920" w:type="dxa"/>
                        <w:vAlign w:val="center"/>
                      </w:tcPr>
                      <w:p w14:paraId="76AD6C9F" w14:textId="339E5DFA" w:rsidR="003D3F1F" w:rsidRDefault="00EE45F4" w:rsidP="005F1A3A">
                        <w:pPr>
                          <w:spacing w:before="0"/>
                        </w:pPr>
                        <w:r>
                          <w:t>end_index</w:t>
                        </w:r>
                      </w:p>
                    </w:tc>
                    <w:tc>
                      <w:tcPr>
                        <w:tcW w:w="4784" w:type="dxa"/>
                      </w:tcPr>
                      <w:p w14:paraId="762CFC2E" w14:textId="6D455762" w:rsidR="003D3F1F" w:rsidRDefault="00BF2DAC" w:rsidP="00DE7C98">
                        <w:pPr>
                          <w:spacing w:before="0"/>
                        </w:pPr>
                        <w:r w:rsidRPr="00BF2DAC">
                          <w:t>if missing, it will be set to start_index</w:t>
                        </w:r>
                      </w:p>
                    </w:tc>
                  </w:tr>
                  <w:tr w:rsidR="00EE45F4" w14:paraId="4CA4F733" w14:textId="77777777" w:rsidTr="005F1A3A">
                    <w:tc>
                      <w:tcPr>
                        <w:tcW w:w="1920" w:type="dxa"/>
                        <w:vAlign w:val="center"/>
                      </w:tcPr>
                      <w:p w14:paraId="0BC94F8D" w14:textId="5B234462" w:rsidR="00EE45F4" w:rsidRPr="00890D12" w:rsidRDefault="00EE45F4" w:rsidP="005F1A3A">
                        <w:pPr>
                          <w:spacing w:before="0"/>
                        </w:pPr>
                        <w:r>
                          <w:t>increment</w:t>
                        </w:r>
                      </w:p>
                    </w:tc>
                    <w:tc>
                      <w:tcPr>
                        <w:tcW w:w="4784" w:type="dxa"/>
                      </w:tcPr>
                      <w:p w14:paraId="44FD835A" w14:textId="782B9F24" w:rsidR="00EE45F4" w:rsidRDefault="009D20F5" w:rsidP="00DE7C98">
                        <w:pPr>
                          <w:spacing w:before="0"/>
                        </w:pPr>
                        <w:r w:rsidRPr="009D20F5">
                          <w:t>a non-zero number less than the size of input_list</w:t>
                        </w:r>
                        <w:r>
                          <w:t>; default is 1</w:t>
                        </w:r>
                      </w:p>
                    </w:tc>
                  </w:tr>
                </w:tbl>
                <w:p w14:paraId="3F1F2D7A" w14:textId="48C2F62B" w:rsidR="003D3F1F" w:rsidRPr="00D85AA1" w:rsidRDefault="003D3F1F" w:rsidP="003D3F1F">
                  <w:pPr>
                    <w:spacing w:before="0"/>
                  </w:pPr>
                  <w:r>
                    <w:t xml:space="preserve"> </w:t>
                  </w:r>
                </w:p>
              </w:tc>
            </w:tr>
            <w:tr w:rsidR="003D3F1F" w:rsidRPr="00D85AA1" w14:paraId="00EC2B71" w14:textId="77777777" w:rsidTr="005776CB">
              <w:trPr>
                <w:trHeight w:val="410"/>
              </w:trPr>
              <w:tc>
                <w:tcPr>
                  <w:tcW w:w="6065" w:type="dxa"/>
                  <w:vAlign w:val="center"/>
                </w:tcPr>
                <w:p w14:paraId="244EDFCB" w14:textId="22EECF2F" w:rsidR="003D3F1F" w:rsidRPr="00D85AA1" w:rsidRDefault="005776CB" w:rsidP="005776CB">
                  <w:r>
                    <w:t>Return Type</w:t>
                  </w:r>
                  <w:r w:rsidR="003D3F1F" w:rsidRPr="00D85AA1">
                    <w:t>:</w:t>
                  </w:r>
                  <w:r w:rsidR="00885ABB">
                    <w:t xml:space="preserve"> </w:t>
                  </w:r>
                  <w:r w:rsidR="009D20F5">
                    <w:t>list</w:t>
                  </w:r>
                </w:p>
              </w:tc>
            </w:tr>
            <w:tr w:rsidR="003D3F1F" w:rsidRPr="00D85AA1" w14:paraId="4C2C0331" w14:textId="77777777" w:rsidTr="00971D13">
              <w:trPr>
                <w:trHeight w:val="936"/>
              </w:trPr>
              <w:tc>
                <w:tcPr>
                  <w:tcW w:w="6065" w:type="dxa"/>
                  <w:vAlign w:val="center"/>
                </w:tcPr>
                <w:p w14:paraId="05DB612F" w14:textId="43B40C64" w:rsidR="00FD0202" w:rsidRPr="00D85AA1" w:rsidRDefault="005776CB" w:rsidP="00871DDA">
                  <w:r>
                    <w:t>De</w:t>
                  </w:r>
                  <w:r w:rsidR="00FD0202">
                    <w:t>pendencies:</w:t>
                  </w:r>
                  <w:r w:rsidR="00871DDA">
                    <w:t xml:space="preserve"> None</w:t>
                  </w:r>
                </w:p>
              </w:tc>
            </w:tr>
          </w:tbl>
          <w:p w14:paraId="4F8354B4" w14:textId="77777777" w:rsidR="003D3F1F" w:rsidRDefault="003D3F1F" w:rsidP="00DA4F8F">
            <w:pPr>
              <w:pStyle w:val="Comments"/>
            </w:pPr>
          </w:p>
        </w:tc>
      </w:tr>
      <w:tr w:rsidR="003D3F1F" w:rsidRPr="00D85AA1" w14:paraId="182934F2" w14:textId="77777777" w:rsidTr="003D3F1F">
        <w:trPr>
          <w:trHeight w:val="1263"/>
        </w:trPr>
        <w:tc>
          <w:tcPr>
            <w:tcW w:w="2320" w:type="dxa"/>
          </w:tcPr>
          <w:p w14:paraId="4B14BA21" w14:textId="77777777" w:rsidR="003D3F1F" w:rsidRDefault="003D3F1F" w:rsidP="003D3F1F">
            <w:pPr>
              <w:rPr>
                <w:rFonts w:ascii="Aptos Display" w:hAnsi="Aptos Display"/>
              </w:rPr>
            </w:pPr>
            <w:r w:rsidRPr="003D3F1F">
              <w:rPr>
                <w:rFonts w:ascii="Aptos Display" w:hAnsi="Aptos Display"/>
              </w:rPr>
              <w:t>Author:</w:t>
            </w:r>
          </w:p>
          <w:p w14:paraId="47CE0199" w14:textId="77777777" w:rsidR="003D3F1F" w:rsidRDefault="003D3F1F" w:rsidP="003D3F1F">
            <w:pPr>
              <w:rPr>
                <w:rFonts w:ascii="Aptos Display" w:hAnsi="Aptos Display"/>
              </w:rPr>
            </w:pPr>
            <w:r>
              <w:rPr>
                <w:rFonts w:ascii="Aptos Display" w:hAnsi="Aptos Display"/>
              </w:rPr>
              <w:t>Adiv Abramson</w:t>
            </w:r>
          </w:p>
          <w:p w14:paraId="4F72FC2B" w14:textId="4EA1F6E7" w:rsidR="003D3F1F" w:rsidRPr="003D3F1F" w:rsidRDefault="003D3F1F" w:rsidP="003D3F1F">
            <w:pPr>
              <w:rPr>
                <w:rFonts w:ascii="Aptos Display" w:hAnsi="Aptos Display"/>
              </w:rPr>
            </w:pPr>
            <w:r>
              <w:rPr>
                <w:rFonts w:ascii="Aptos Display" w:hAnsi="Aptos Display"/>
              </w:rPr>
              <w:t>Date: 0</w:t>
            </w:r>
            <w:r w:rsidR="00E85413">
              <w:rPr>
                <w:rFonts w:ascii="Aptos Display" w:hAnsi="Aptos Display"/>
              </w:rPr>
              <w:t>9</w:t>
            </w:r>
            <w:r>
              <w:rPr>
                <w:rFonts w:ascii="Aptos Display" w:hAnsi="Aptos Display"/>
              </w:rPr>
              <w:t>/</w:t>
            </w:r>
            <w:r w:rsidR="00E85413">
              <w:rPr>
                <w:rFonts w:ascii="Aptos Display" w:hAnsi="Aptos Display"/>
              </w:rPr>
              <w:t>02</w:t>
            </w:r>
            <w:r>
              <w:rPr>
                <w:rFonts w:ascii="Aptos Display" w:hAnsi="Aptos Display"/>
              </w:rPr>
              <w:t>/2026</w:t>
            </w:r>
          </w:p>
        </w:tc>
        <w:tc>
          <w:tcPr>
            <w:tcW w:w="7000" w:type="dxa"/>
            <w:vMerge/>
            <w:tcMar>
              <w:left w:w="0" w:type="dxa"/>
              <w:right w:w="0" w:type="dxa"/>
            </w:tcMar>
          </w:tcPr>
          <w:p w14:paraId="0940DB49" w14:textId="77777777" w:rsidR="003D3F1F" w:rsidRDefault="003D3F1F" w:rsidP="00DA4F8F"/>
        </w:tc>
      </w:tr>
      <w:tr w:rsidR="003D3F1F" w:rsidRPr="00D85AA1" w14:paraId="50BF97ED" w14:textId="77777777" w:rsidTr="003D3F1F">
        <w:trPr>
          <w:trHeight w:val="1263"/>
        </w:trPr>
        <w:tc>
          <w:tcPr>
            <w:tcW w:w="2320" w:type="dxa"/>
          </w:tcPr>
          <w:p w14:paraId="7FE0EEF1" w14:textId="5EB4CF1D" w:rsidR="003D3F1F" w:rsidRPr="00EE6758" w:rsidRDefault="00EE6758" w:rsidP="003D3F1F">
            <w:pPr>
              <w:rPr>
                <w:rFonts w:ascii="Aptos Display" w:hAnsi="Aptos Display"/>
              </w:rPr>
            </w:pPr>
            <w:r>
              <w:rPr>
                <w:rFonts w:ascii="Aptos Display" w:hAnsi="Aptos Display"/>
              </w:rPr>
              <w:t>All code and test</w:t>
            </w:r>
            <w:r w:rsidR="00074541">
              <w:rPr>
                <w:rFonts w:ascii="Aptos Display" w:hAnsi="Aptos Display"/>
              </w:rPr>
              <w:t>ing performed by Adiv Abramson. Commentary and notes provided by CoPilot, with minor edits by the author.</w:t>
            </w:r>
          </w:p>
        </w:tc>
        <w:tc>
          <w:tcPr>
            <w:tcW w:w="7000" w:type="dxa"/>
            <w:vMerge/>
            <w:tcMar>
              <w:left w:w="0" w:type="dxa"/>
              <w:right w:w="0" w:type="dxa"/>
            </w:tcMar>
          </w:tcPr>
          <w:p w14:paraId="733B9B3E" w14:textId="77777777" w:rsidR="003D3F1F" w:rsidRDefault="003D3F1F" w:rsidP="00DA4F8F"/>
        </w:tc>
      </w:tr>
    </w:tbl>
    <w:p w14:paraId="34868073" w14:textId="77777777" w:rsidR="00C6775C" w:rsidRDefault="00C6775C"/>
    <w:p w14:paraId="4E69CAD0" w14:textId="26FD4ED7" w:rsidR="00FF0B8F" w:rsidRDefault="00FF0B8F">
      <w:r>
        <w:br w:type="page"/>
      </w:r>
    </w:p>
    <w:p w14:paraId="5EC642B4" w14:textId="77777777" w:rsidR="0003439C" w:rsidRPr="006B04BC" w:rsidRDefault="0003439C" w:rsidP="00D85AA1"/>
    <w:tbl>
      <w:tblPr>
        <w:tblStyle w:val="TableGrid"/>
        <w:tblW w:w="0" w:type="auto"/>
        <w:tblLook w:val="04A0" w:firstRow="1" w:lastRow="0" w:firstColumn="1" w:lastColumn="0" w:noHBand="0" w:noVBand="1"/>
      </w:tblPr>
      <w:tblGrid>
        <w:gridCol w:w="10760"/>
      </w:tblGrid>
      <w:tr w:rsidR="006B094D" w14:paraId="6A3B69F3" w14:textId="77777777" w:rsidTr="006B094D">
        <w:tc>
          <w:tcPr>
            <w:tcW w:w="10760" w:type="dxa"/>
          </w:tcPr>
          <w:p w14:paraId="5DCF068E" w14:textId="3CA201A0" w:rsidR="006B094D" w:rsidRDefault="006B094D" w:rsidP="006B094D">
            <w:pPr>
              <w:jc w:val="center"/>
            </w:pPr>
            <w:r>
              <w:t>OVERVIEW</w:t>
            </w:r>
          </w:p>
        </w:tc>
      </w:tr>
      <w:tr w:rsidR="006B094D" w14:paraId="68BACFC0" w14:textId="77777777" w:rsidTr="006B094D">
        <w:tc>
          <w:tcPr>
            <w:tcW w:w="10760" w:type="dxa"/>
          </w:tcPr>
          <w:p w14:paraId="21384853" w14:textId="77777777" w:rsidR="006B094D" w:rsidRDefault="006B094D" w:rsidP="006B094D">
            <w:pPr>
              <w:pStyle w:val="Comments"/>
            </w:pPr>
            <w:r>
              <w:rPr>
                <w:b/>
                <w:bCs/>
              </w:rPr>
              <w:t>fxListSlice</w:t>
            </w:r>
            <w:r w:rsidRPr="000F70D9">
              <w:rPr>
                <w:b/>
                <w:bCs/>
              </w:rPr>
              <w:t>()</w:t>
            </w:r>
            <w:r w:rsidRPr="000F70D9">
              <w:t xml:space="preserve"> </w:t>
            </w:r>
            <w:r>
              <w:t>attempts – on a very limited basis – to bring Python-like list slicing to Power Query</w:t>
            </w:r>
            <w:r w:rsidRPr="000F70D9">
              <w:t>.</w:t>
            </w:r>
            <w:r>
              <w:t xml:space="preserve"> To get a slice of a list in Power Query, the List.Range() function is available, but you can only specify a starting index and a count of the items you wish to retrieve. There is no option to specify an ending index, no way to skip over list items, and no way to return items in reversed order. My function can do all of these things, which may make it somewhat useful in certain circumstances.</w:t>
            </w:r>
          </w:p>
          <w:p w14:paraId="073B4D48" w14:textId="77777777" w:rsidR="006B094D" w:rsidRDefault="006B094D" w:rsidP="006B094D">
            <w:pPr>
              <w:pStyle w:val="Comments"/>
            </w:pPr>
            <w:r>
              <w:rPr>
                <w:noProof/>
              </w:rPr>
              <w:drawing>
                <wp:inline distT="0" distB="0" distL="0" distR="0" wp14:anchorId="77AD6234" wp14:editId="519D5642">
                  <wp:extent cx="219456" cy="219456"/>
                  <wp:effectExtent l="0" t="0" r="9525" b="9525"/>
                  <wp:docPr id="189143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30846" name="Picture 1136230846"/>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219456" cy="219456"/>
                          </a:xfrm>
                          <a:prstGeom prst="rect">
                            <a:avLst/>
                          </a:prstGeom>
                        </pic:spPr>
                      </pic:pic>
                    </a:graphicData>
                  </a:graphic>
                </wp:inline>
              </w:drawing>
            </w:r>
          </w:p>
          <w:p w14:paraId="09106E52" w14:textId="77777777" w:rsidR="006B094D" w:rsidRPr="00642A21" w:rsidRDefault="006B094D" w:rsidP="006B094D">
            <w:pPr>
              <w:pStyle w:val="Comments"/>
              <w:rPr>
                <w:b/>
                <w:bCs/>
              </w:rPr>
            </w:pPr>
            <w:r w:rsidRPr="00642A21">
              <w:rPr>
                <w:rFonts w:ascii="Segoe UI Emoji" w:hAnsi="Segoe UI Emoji" w:cs="Segoe UI Emoji"/>
                <w:b/>
                <w:bCs/>
              </w:rPr>
              <w:t>🎯</w:t>
            </w:r>
            <w:r w:rsidRPr="00642A21">
              <w:rPr>
                <w:b/>
                <w:bCs/>
              </w:rPr>
              <w:t xml:space="preserve"> Concise Takeaway</w:t>
            </w:r>
          </w:p>
          <w:p w14:paraId="5664E4E1" w14:textId="77777777" w:rsidR="006B094D" w:rsidRDefault="006B094D" w:rsidP="006B094D">
            <w:pPr>
              <w:pStyle w:val="Comments"/>
            </w:pPr>
            <w:r w:rsidRPr="00642A21">
              <w:t>Your fxListSlice() is impressively close to a real slice primitive. The architecture is thoughtful, the validation logic is mostly sound, and the negative</w:t>
            </w:r>
            <w:r w:rsidRPr="00642A21">
              <w:noBreakHyphen/>
              <w:t>index normalization is correct.</w:t>
            </w:r>
          </w:p>
          <w:p w14:paraId="0CB3DE13" w14:textId="77777777" w:rsidR="003D30E4" w:rsidRPr="003D30E4" w:rsidRDefault="003D30E4" w:rsidP="003D30E4">
            <w:pPr>
              <w:pStyle w:val="Comments"/>
            </w:pPr>
            <w:r w:rsidRPr="003D30E4">
              <w:t>But there are three structural weaknesses:</w:t>
            </w:r>
          </w:p>
          <w:p w14:paraId="6B5B2DBB" w14:textId="77777777" w:rsidR="003D30E4" w:rsidRPr="003D30E4" w:rsidRDefault="003D30E4" w:rsidP="0098441B">
            <w:pPr>
              <w:pStyle w:val="Comments"/>
              <w:spacing w:before="0"/>
            </w:pPr>
            <w:r w:rsidRPr="003D30E4">
              <w:t>1. Your slice_size calculation is mathematically incorrect in several cases.</w:t>
            </w:r>
          </w:p>
          <w:p w14:paraId="23F64CEE" w14:textId="77777777" w:rsidR="003D30E4" w:rsidRPr="003D30E4" w:rsidRDefault="003D30E4" w:rsidP="0098441B">
            <w:pPr>
              <w:pStyle w:val="Comments"/>
              <w:spacing w:before="0"/>
            </w:pPr>
            <w:r w:rsidRPr="003D30E4">
              <w:t>It produces too many or too few indexes depending on increment direction and sign.</w:t>
            </w:r>
          </w:p>
          <w:p w14:paraId="3AF212D0" w14:textId="77777777" w:rsidR="003D30E4" w:rsidRPr="003D30E4" w:rsidRDefault="003D30E4" w:rsidP="0098441B">
            <w:pPr>
              <w:pStyle w:val="Comments"/>
              <w:spacing w:before="0"/>
            </w:pPr>
            <w:r w:rsidRPr="003D30E4">
              <w:t>2. Your validation logic conflates “index validity” with “slice direction validity.”</w:t>
            </w:r>
          </w:p>
          <w:p w14:paraId="73C892EC" w14:textId="77777777" w:rsidR="003D30E4" w:rsidRPr="003D30E4" w:rsidRDefault="003D30E4" w:rsidP="0098441B">
            <w:pPr>
              <w:pStyle w:val="Comments"/>
              <w:spacing w:before="0"/>
            </w:pPr>
            <w:r w:rsidRPr="003D30E4">
              <w:t>This causes some valid Python</w:t>
            </w:r>
            <w:r w:rsidRPr="003D30E4">
              <w:noBreakHyphen/>
              <w:t>style slices to return {} unnecessarily.</w:t>
            </w:r>
          </w:p>
          <w:p w14:paraId="70B94E02" w14:textId="77777777" w:rsidR="003D30E4" w:rsidRPr="003D30E4" w:rsidRDefault="003D30E4" w:rsidP="0098441B">
            <w:pPr>
              <w:pStyle w:val="Comments"/>
              <w:spacing w:before="0"/>
            </w:pPr>
            <w:r w:rsidRPr="003D30E4">
              <w:t>3. Negative indexing rules are correct individually, but the interaction between negative indexes + negative increments + end_pos/start_pos normalization is brittle.</w:t>
            </w:r>
          </w:p>
          <w:p w14:paraId="6719D1FC" w14:textId="77777777" w:rsidR="00D9272E" w:rsidRPr="00D9272E" w:rsidRDefault="00D9272E" w:rsidP="00D9272E">
            <w:pPr>
              <w:pStyle w:val="Comments"/>
              <w:rPr>
                <w:b/>
                <w:bCs/>
              </w:rPr>
            </w:pPr>
            <w:r w:rsidRPr="00D9272E">
              <w:rPr>
                <w:rFonts w:ascii="Segoe UI Emoji" w:hAnsi="Segoe UI Emoji" w:cs="Segoe UI Emoji"/>
                <w:b/>
                <w:bCs/>
              </w:rPr>
              <w:t>🧱</w:t>
            </w:r>
            <w:r w:rsidRPr="00D9272E">
              <w:rPr>
                <w:b/>
                <w:bCs/>
              </w:rPr>
              <w:t xml:space="preserve"> 1. Contract Clarity</w:t>
            </w:r>
          </w:p>
          <w:p w14:paraId="6499ACDA" w14:textId="77777777" w:rsidR="00D9272E" w:rsidRPr="00D9272E" w:rsidRDefault="00D9272E" w:rsidP="00D9272E">
            <w:pPr>
              <w:pStyle w:val="Comments"/>
            </w:pPr>
            <w:r w:rsidRPr="00D9272E">
              <w:t>Your function contract is clear and well</w:t>
            </w:r>
            <w:r w:rsidRPr="00D9272E">
              <w:noBreakHyphen/>
              <w:t>documented:</w:t>
            </w:r>
          </w:p>
          <w:p w14:paraId="76890E25" w14:textId="77777777" w:rsidR="00D9272E" w:rsidRPr="00D9272E" w:rsidRDefault="00D9272E" w:rsidP="00D9272E">
            <w:pPr>
              <w:pStyle w:val="Comments"/>
              <w:numPr>
                <w:ilvl w:val="0"/>
                <w:numId w:val="33"/>
              </w:numPr>
              <w:spacing w:before="0" w:after="0"/>
            </w:pPr>
            <w:r w:rsidRPr="00D9272E">
              <w:t>Required: input_list, start_index</w:t>
            </w:r>
          </w:p>
          <w:p w14:paraId="02F09150" w14:textId="77777777" w:rsidR="00D9272E" w:rsidRPr="00D9272E" w:rsidRDefault="00D9272E" w:rsidP="00D9272E">
            <w:pPr>
              <w:pStyle w:val="Comments"/>
              <w:numPr>
                <w:ilvl w:val="0"/>
                <w:numId w:val="33"/>
              </w:numPr>
              <w:spacing w:before="0" w:after="0"/>
            </w:pPr>
            <w:r w:rsidRPr="00D9272E">
              <w:t>Optional: end_index, increment</w:t>
            </w:r>
          </w:p>
          <w:p w14:paraId="620364E1" w14:textId="77777777" w:rsidR="00D9272E" w:rsidRPr="00D9272E" w:rsidRDefault="00D9272E" w:rsidP="00D9272E">
            <w:pPr>
              <w:pStyle w:val="Comments"/>
              <w:numPr>
                <w:ilvl w:val="0"/>
                <w:numId w:val="33"/>
              </w:numPr>
              <w:spacing w:before="0" w:after="0"/>
            </w:pPr>
            <w:r w:rsidRPr="00D9272E">
              <w:t>Negative indexing supported</w:t>
            </w:r>
          </w:p>
          <w:p w14:paraId="3741FC22" w14:textId="77777777" w:rsidR="00D9272E" w:rsidRPr="00D9272E" w:rsidRDefault="00D9272E" w:rsidP="00D9272E">
            <w:pPr>
              <w:pStyle w:val="Comments"/>
              <w:numPr>
                <w:ilvl w:val="0"/>
                <w:numId w:val="33"/>
              </w:numPr>
              <w:spacing w:before="0" w:after="0"/>
            </w:pPr>
            <w:r w:rsidRPr="00D9272E">
              <w:t>Inclusive end_index (unlike Python)</w:t>
            </w:r>
          </w:p>
          <w:p w14:paraId="79728083" w14:textId="77777777" w:rsidR="00D9272E" w:rsidRPr="00D9272E" w:rsidRDefault="00D9272E" w:rsidP="00D9272E">
            <w:pPr>
              <w:pStyle w:val="Comments"/>
              <w:numPr>
                <w:ilvl w:val="0"/>
                <w:numId w:val="33"/>
              </w:numPr>
              <w:spacing w:before="0" w:after="0"/>
            </w:pPr>
            <w:r w:rsidRPr="00D9272E">
              <w:t>Returns {} on invalid inputs</w:t>
            </w:r>
          </w:p>
          <w:p w14:paraId="38B90B77" w14:textId="77777777" w:rsidR="00D9272E" w:rsidRPr="00D9272E" w:rsidRDefault="00D9272E" w:rsidP="00D9272E">
            <w:pPr>
              <w:pStyle w:val="Comments"/>
            </w:pPr>
            <w:r w:rsidRPr="00D9272E">
              <w:t>This is a clean, declarative contract. No issues here.</w:t>
            </w:r>
          </w:p>
          <w:p w14:paraId="58925CB0" w14:textId="77777777" w:rsidR="00950E06" w:rsidRDefault="00950E06" w:rsidP="00D9272E">
            <w:pPr>
              <w:pStyle w:val="Comments"/>
              <w:rPr>
                <w:rFonts w:ascii="Segoe UI Emoji" w:hAnsi="Segoe UI Emoji" w:cs="Segoe UI Emoji"/>
                <w:b/>
                <w:bCs/>
              </w:rPr>
            </w:pPr>
          </w:p>
          <w:p w14:paraId="08630D35" w14:textId="77777777" w:rsidR="00950E06" w:rsidRDefault="00950E06" w:rsidP="00D9272E">
            <w:pPr>
              <w:pStyle w:val="Comments"/>
              <w:rPr>
                <w:rFonts w:ascii="Segoe UI Emoji" w:hAnsi="Segoe UI Emoji" w:cs="Segoe UI Emoji"/>
                <w:b/>
                <w:bCs/>
              </w:rPr>
            </w:pPr>
          </w:p>
          <w:p w14:paraId="6E7DD3A5" w14:textId="77777777" w:rsidR="00950E06" w:rsidRDefault="00950E06" w:rsidP="00D9272E">
            <w:pPr>
              <w:pStyle w:val="Comments"/>
              <w:rPr>
                <w:rFonts w:ascii="Segoe UI Emoji" w:hAnsi="Segoe UI Emoji" w:cs="Segoe UI Emoji"/>
                <w:b/>
                <w:bCs/>
              </w:rPr>
            </w:pPr>
          </w:p>
          <w:p w14:paraId="21065C05" w14:textId="77777777" w:rsidR="00950E06" w:rsidRDefault="00950E06" w:rsidP="00D9272E">
            <w:pPr>
              <w:pStyle w:val="Comments"/>
              <w:rPr>
                <w:rFonts w:ascii="Segoe UI Emoji" w:hAnsi="Segoe UI Emoji" w:cs="Segoe UI Emoji"/>
                <w:b/>
                <w:bCs/>
              </w:rPr>
            </w:pPr>
          </w:p>
          <w:p w14:paraId="2DF9A109" w14:textId="6C2D4D96" w:rsidR="00D9272E" w:rsidRPr="00D9272E" w:rsidRDefault="00D9272E" w:rsidP="00D9272E">
            <w:pPr>
              <w:pStyle w:val="Comments"/>
              <w:rPr>
                <w:b/>
                <w:bCs/>
              </w:rPr>
            </w:pPr>
            <w:r w:rsidRPr="00D9272E">
              <w:rPr>
                <w:rFonts w:ascii="Segoe UI Emoji" w:hAnsi="Segoe UI Emoji" w:cs="Segoe UI Emoji"/>
                <w:b/>
                <w:bCs/>
              </w:rPr>
              <w:lastRenderedPageBreak/>
              <w:t>🧪</w:t>
            </w:r>
            <w:r w:rsidRPr="00D9272E">
              <w:rPr>
                <w:b/>
                <w:bCs/>
              </w:rPr>
              <w:t xml:space="preserve"> 2. Parameter Validation Review</w:t>
            </w:r>
          </w:p>
          <w:p w14:paraId="5CA390B6" w14:textId="77777777" w:rsidR="00D9272E" w:rsidRPr="00D9272E" w:rsidRDefault="00D9272E" w:rsidP="00D9272E">
            <w:pPr>
              <w:pStyle w:val="Comments"/>
              <w:rPr>
                <w:b/>
                <w:bCs/>
              </w:rPr>
            </w:pPr>
            <w:r w:rsidRPr="00D9272E">
              <w:rPr>
                <w:rFonts w:ascii="Segoe UI Emoji" w:hAnsi="Segoe UI Emoji" w:cs="Segoe UI Emoji"/>
                <w:b/>
                <w:bCs/>
              </w:rPr>
              <w:t>✔️</w:t>
            </w:r>
            <w:r w:rsidRPr="00D9272E">
              <w:rPr>
                <w:b/>
                <w:bCs/>
              </w:rPr>
              <w:t xml:space="preserve"> input_list_ok</w:t>
            </w:r>
          </w:p>
          <w:p w14:paraId="09F38A09" w14:textId="77777777" w:rsidR="00D9272E" w:rsidRPr="00D9272E" w:rsidRDefault="00D9272E" w:rsidP="00D9272E">
            <w:pPr>
              <w:pStyle w:val="Comments"/>
            </w:pPr>
            <w:r w:rsidRPr="00D9272E">
              <w:t>Correct.</w:t>
            </w:r>
          </w:p>
          <w:p w14:paraId="5F032EAB" w14:textId="77777777" w:rsidR="00D9272E" w:rsidRPr="00D9272E" w:rsidRDefault="00D9272E" w:rsidP="00D9272E">
            <w:pPr>
              <w:pStyle w:val="Comments"/>
              <w:rPr>
                <w:b/>
                <w:bCs/>
              </w:rPr>
            </w:pPr>
            <w:r w:rsidRPr="00D9272E">
              <w:rPr>
                <w:rFonts w:ascii="Segoe UI Emoji" w:hAnsi="Segoe UI Emoji" w:cs="Segoe UI Emoji"/>
                <w:b/>
                <w:bCs/>
              </w:rPr>
              <w:t>✔️</w:t>
            </w:r>
            <w:r w:rsidRPr="00D9272E">
              <w:rPr>
                <w:b/>
                <w:bCs/>
              </w:rPr>
              <w:t xml:space="preserve"> increment_ok</w:t>
            </w:r>
          </w:p>
          <w:p w14:paraId="18224731" w14:textId="77777777" w:rsidR="00D9272E" w:rsidRPr="00D9272E" w:rsidRDefault="00D9272E" w:rsidP="00D9272E">
            <w:pPr>
              <w:pStyle w:val="Comments"/>
            </w:pPr>
            <w:r w:rsidRPr="00D9272E">
              <w:t>You enforce:</w:t>
            </w:r>
          </w:p>
          <w:p w14:paraId="7611D9F2" w14:textId="77777777" w:rsidR="00D9272E" w:rsidRPr="00D9272E" w:rsidRDefault="00D9272E" w:rsidP="00950E06">
            <w:pPr>
              <w:pStyle w:val="Comments"/>
              <w:numPr>
                <w:ilvl w:val="0"/>
                <w:numId w:val="34"/>
              </w:numPr>
              <w:spacing w:before="0" w:after="0"/>
            </w:pPr>
            <w:r w:rsidRPr="00D9272E">
              <w:t>non</w:t>
            </w:r>
            <w:r w:rsidRPr="00D9272E">
              <w:noBreakHyphen/>
              <w:t>zero</w:t>
            </w:r>
          </w:p>
          <w:p w14:paraId="25E30D21" w14:textId="77777777" w:rsidR="00D9272E" w:rsidRPr="00D9272E" w:rsidRDefault="00D9272E" w:rsidP="00950E06">
            <w:pPr>
              <w:pStyle w:val="Comments"/>
              <w:numPr>
                <w:ilvl w:val="0"/>
                <w:numId w:val="34"/>
              </w:numPr>
              <w:spacing w:before="0" w:after="0"/>
            </w:pPr>
            <w:r w:rsidRPr="00D9272E">
              <w:t>abs(increment) ≤ list size</w:t>
            </w:r>
          </w:p>
          <w:p w14:paraId="127B7A57" w14:textId="77777777" w:rsidR="00D9272E" w:rsidRPr="00D9272E" w:rsidRDefault="00D9272E" w:rsidP="00D9272E">
            <w:pPr>
              <w:pStyle w:val="Comments"/>
            </w:pPr>
            <w:r w:rsidRPr="00D9272E">
              <w:t>This is reasonable, though Python allows increments larger than the list size (resulting in a single element). Your rule is stricter — but consistent.</w:t>
            </w:r>
          </w:p>
          <w:p w14:paraId="26111CCC" w14:textId="77777777" w:rsidR="00D9272E" w:rsidRPr="00D9272E" w:rsidRDefault="00D9272E" w:rsidP="00D9272E">
            <w:pPr>
              <w:pStyle w:val="Comments"/>
              <w:rPr>
                <w:b/>
                <w:bCs/>
              </w:rPr>
            </w:pPr>
            <w:r w:rsidRPr="00D9272E">
              <w:rPr>
                <w:rFonts w:ascii="Segoe UI Emoji" w:hAnsi="Segoe UI Emoji" w:cs="Segoe UI Emoji"/>
                <w:b/>
                <w:bCs/>
              </w:rPr>
              <w:t>⚠️</w:t>
            </w:r>
            <w:r w:rsidRPr="00D9272E">
              <w:rPr>
                <w:b/>
                <w:bCs/>
              </w:rPr>
              <w:t xml:space="preserve"> start_index coercion</w:t>
            </w:r>
          </w:p>
          <w:p w14:paraId="798A72A2" w14:textId="77777777" w:rsidR="00D9272E" w:rsidRPr="00D9272E" w:rsidRDefault="00D9272E" w:rsidP="00D9272E">
            <w:pPr>
              <w:pStyle w:val="Comments"/>
            </w:pPr>
            <w:r w:rsidRPr="00D9272E">
              <w:t>You discovered PQ’s weirdness with Value.Is(n, Int64.Type) — good catch.</w:t>
            </w:r>
          </w:p>
          <w:p w14:paraId="4F5C975A" w14:textId="77777777" w:rsidR="00D9272E" w:rsidRPr="00D9272E" w:rsidRDefault="00D9272E" w:rsidP="00D9272E">
            <w:pPr>
              <w:pStyle w:val="Comments"/>
              <w:rPr>
                <w:b/>
                <w:bCs/>
              </w:rPr>
            </w:pPr>
            <w:r w:rsidRPr="00D9272E">
              <w:rPr>
                <w:rFonts w:ascii="Segoe UI Emoji" w:hAnsi="Segoe UI Emoji" w:cs="Segoe UI Emoji"/>
                <w:b/>
                <w:bCs/>
              </w:rPr>
              <w:t>⚠️</w:t>
            </w:r>
            <w:r w:rsidRPr="00D9272E">
              <w:rPr>
                <w:b/>
                <w:bCs/>
              </w:rPr>
              <w:t xml:space="preserve"> end_index defaulting</w:t>
            </w:r>
          </w:p>
          <w:p w14:paraId="2E27441E" w14:textId="6AD8E00F" w:rsidR="00D9272E" w:rsidRPr="00D9272E" w:rsidRDefault="00D9272E" w:rsidP="00D9272E">
            <w:pPr>
              <w:pStyle w:val="Comments"/>
            </w:pPr>
            <w:r w:rsidRPr="00D9272E">
              <w:t xml:space="preserve">Your workaround is correct, but PQ </w:t>
            </w:r>
            <w:r w:rsidRPr="00D9272E">
              <w:rPr>
                <w:i/>
                <w:iCs/>
              </w:rPr>
              <w:t>can</w:t>
            </w:r>
            <w:r w:rsidRPr="00D9272E">
              <w:t xml:space="preserve"> do this</w:t>
            </w:r>
            <w:r w:rsidR="00165BBD">
              <w:t xml:space="preserve"> also. </w:t>
            </w:r>
            <w:r w:rsidR="00165BBD" w:rsidRPr="00410FAE">
              <w:rPr>
                <w:i/>
                <w:iCs/>
              </w:rPr>
              <w:t xml:space="preserve">(Further revisions by me addressed </w:t>
            </w:r>
            <w:r w:rsidR="00832554" w:rsidRPr="00410FAE">
              <w:rPr>
                <w:i/>
                <w:iCs/>
              </w:rPr>
              <w:t>an issue with cyclical references in my original code)</w:t>
            </w:r>
          </w:p>
          <w:p w14:paraId="31E44324" w14:textId="77777777" w:rsidR="0017325D" w:rsidRPr="0017325D" w:rsidRDefault="0017325D" w:rsidP="0017325D">
            <w:pPr>
              <w:pStyle w:val="Comments"/>
              <w:rPr>
                <w:b/>
                <w:bCs/>
              </w:rPr>
            </w:pPr>
            <w:r w:rsidRPr="0017325D">
              <w:rPr>
                <w:rFonts w:ascii="Segoe UI Emoji" w:hAnsi="Segoe UI Emoji" w:cs="Segoe UI Emoji"/>
                <w:b/>
                <w:bCs/>
              </w:rPr>
              <w:t>🧮</w:t>
            </w:r>
            <w:r w:rsidRPr="0017325D">
              <w:rPr>
                <w:b/>
                <w:bCs/>
              </w:rPr>
              <w:t xml:space="preserve"> 3. Index Validation Logic</w:t>
            </w:r>
          </w:p>
          <w:p w14:paraId="1CF07C72" w14:textId="77777777" w:rsidR="0017325D" w:rsidRPr="0017325D" w:rsidRDefault="0017325D" w:rsidP="0017325D">
            <w:pPr>
              <w:pStyle w:val="Comments"/>
            </w:pPr>
            <w:r w:rsidRPr="0017325D">
              <w:t>This is where things get interesting.</w:t>
            </w:r>
          </w:p>
          <w:p w14:paraId="50E2D603" w14:textId="77777777" w:rsidR="0017325D" w:rsidRPr="0017325D" w:rsidRDefault="0017325D" w:rsidP="0017325D">
            <w:pPr>
              <w:pStyle w:val="Comments"/>
              <w:rPr>
                <w:b/>
                <w:bCs/>
              </w:rPr>
            </w:pPr>
            <w:r w:rsidRPr="0017325D">
              <w:rPr>
                <w:rFonts w:ascii="Segoe UI Emoji" w:hAnsi="Segoe UI Emoji" w:cs="Segoe UI Emoji"/>
                <w:b/>
                <w:bCs/>
              </w:rPr>
              <w:t>✔️</w:t>
            </w:r>
            <w:r w:rsidRPr="0017325D">
              <w:rPr>
                <w:b/>
                <w:bCs/>
              </w:rPr>
              <w:t xml:space="preserve"> Positive index validation</w:t>
            </w:r>
          </w:p>
          <w:p w14:paraId="1EF002A5" w14:textId="77777777" w:rsidR="00B91460" w:rsidRPr="00B91460" w:rsidRDefault="00B91460" w:rsidP="00B91460">
            <w:pPr>
              <w:pStyle w:val="Comments"/>
            </w:pPr>
            <w:r w:rsidRPr="00B91460">
              <w:t>Correct for inclusive slicing.</w:t>
            </w:r>
          </w:p>
          <w:p w14:paraId="78A22684" w14:textId="77777777" w:rsidR="00B91460" w:rsidRPr="00B91460" w:rsidRDefault="00B91460" w:rsidP="00B91460">
            <w:pPr>
              <w:pStyle w:val="Comments"/>
              <w:rPr>
                <w:b/>
                <w:bCs/>
              </w:rPr>
            </w:pPr>
            <w:r w:rsidRPr="00B91460">
              <w:rPr>
                <w:rFonts w:ascii="Segoe UI Emoji" w:hAnsi="Segoe UI Emoji" w:cs="Segoe UI Emoji"/>
                <w:b/>
                <w:bCs/>
              </w:rPr>
              <w:t>✔️</w:t>
            </w:r>
            <w:r w:rsidRPr="00B91460">
              <w:rPr>
                <w:b/>
                <w:bCs/>
              </w:rPr>
              <w:t xml:space="preserve"> Negative index validation</w:t>
            </w:r>
          </w:p>
          <w:p w14:paraId="436B8590" w14:textId="77777777" w:rsidR="00B91460" w:rsidRPr="00B91460" w:rsidRDefault="00B91460" w:rsidP="00B91460">
            <w:pPr>
              <w:pStyle w:val="Comments"/>
            </w:pPr>
            <w:r w:rsidRPr="00B91460">
              <w:t>Correct for Python semantics.</w:t>
            </w:r>
          </w:p>
          <w:p w14:paraId="0EEFBD6E" w14:textId="77777777" w:rsidR="00B91460" w:rsidRPr="00B91460" w:rsidRDefault="00B91460" w:rsidP="00B91460">
            <w:pPr>
              <w:pStyle w:val="Comments"/>
              <w:rPr>
                <w:b/>
                <w:bCs/>
              </w:rPr>
            </w:pPr>
            <w:r w:rsidRPr="00B91460">
              <w:rPr>
                <w:rFonts w:ascii="Segoe UI Emoji" w:hAnsi="Segoe UI Emoji" w:cs="Segoe UI Emoji"/>
                <w:b/>
                <w:bCs/>
              </w:rPr>
              <w:t>⚠️</w:t>
            </w:r>
            <w:r w:rsidRPr="00B91460">
              <w:rPr>
                <w:b/>
                <w:bCs/>
              </w:rPr>
              <w:t xml:space="preserve"> But here</w:t>
            </w:r>
            <w:r w:rsidRPr="00B91460">
              <w:rPr>
                <w:rFonts w:ascii="Trebuchet MS" w:hAnsi="Trebuchet MS" w:cs="Trebuchet MS"/>
                <w:b/>
                <w:bCs/>
              </w:rPr>
              <w:t>’</w:t>
            </w:r>
            <w:r w:rsidRPr="00B91460">
              <w:rPr>
                <w:b/>
                <w:bCs/>
              </w:rPr>
              <w:t>s the conceptual flaw:</w:t>
            </w:r>
          </w:p>
          <w:p w14:paraId="1E42EFD1" w14:textId="6CFEAE27" w:rsidR="00B91460" w:rsidRPr="00B91460" w:rsidRDefault="00B91460" w:rsidP="00B91460">
            <w:pPr>
              <w:pStyle w:val="Comments"/>
            </w:pPr>
            <w:r w:rsidRPr="00B91460">
              <w:t xml:space="preserve">You treat negative indexes as requiring </w:t>
            </w:r>
            <w:r w:rsidRPr="00B91460">
              <w:rPr>
                <w:b/>
                <w:bCs/>
              </w:rPr>
              <w:t>descending order</w:t>
            </w:r>
            <w:r w:rsidRPr="00B91460">
              <w:t xml:space="preserve"> (end_index ≤ start_index). Python does </w:t>
            </w:r>
            <w:r w:rsidRPr="00B91460">
              <w:rPr>
                <w:b/>
                <w:bCs/>
              </w:rPr>
              <w:t>not</w:t>
            </w:r>
            <w:r w:rsidRPr="00B91460">
              <w:t xml:space="preserve"> require this.</w:t>
            </w:r>
            <w:r>
              <w:t xml:space="preserve"> </w:t>
            </w:r>
            <w:r w:rsidRPr="00410FAE">
              <w:rPr>
                <w:i/>
                <w:iCs/>
              </w:rPr>
              <w:t>(This is by design)</w:t>
            </w:r>
          </w:p>
          <w:p w14:paraId="1AE10E09" w14:textId="77777777" w:rsidR="00673846" w:rsidRPr="00673846" w:rsidRDefault="00673846" w:rsidP="00673846">
            <w:pPr>
              <w:pStyle w:val="Comments"/>
              <w:rPr>
                <w:b/>
                <w:bCs/>
              </w:rPr>
            </w:pPr>
            <w:r w:rsidRPr="00673846">
              <w:rPr>
                <w:rFonts w:ascii="Segoe UI Emoji" w:hAnsi="Segoe UI Emoji" w:cs="Segoe UI Emoji"/>
                <w:b/>
                <w:bCs/>
              </w:rPr>
              <w:t>🧩</w:t>
            </w:r>
            <w:r w:rsidRPr="00673846">
              <w:rPr>
                <w:b/>
                <w:bCs/>
              </w:rPr>
              <w:t xml:space="preserve"> 4. Slice Construction Logic</w:t>
            </w:r>
          </w:p>
          <w:p w14:paraId="46E4303B" w14:textId="77777777" w:rsidR="00673846" w:rsidRPr="00673846" w:rsidRDefault="00673846" w:rsidP="00673846">
            <w:pPr>
              <w:pStyle w:val="Comments"/>
            </w:pPr>
            <w:r w:rsidRPr="00673846">
              <w:t>This is the most fragile part.</w:t>
            </w:r>
          </w:p>
          <w:p w14:paraId="6A7A13A4" w14:textId="77777777" w:rsidR="00B55E1B" w:rsidRDefault="00B55E1B" w:rsidP="00673846">
            <w:pPr>
              <w:pStyle w:val="Comments"/>
              <w:rPr>
                <w:rFonts w:ascii="Segoe UI Emoji" w:hAnsi="Segoe UI Emoji" w:cs="Segoe UI Emoji"/>
                <w:b/>
                <w:bCs/>
              </w:rPr>
            </w:pPr>
          </w:p>
          <w:p w14:paraId="3B1B33C8" w14:textId="71E14752" w:rsidR="00673846" w:rsidRPr="00673846" w:rsidRDefault="00673846" w:rsidP="00673846">
            <w:pPr>
              <w:pStyle w:val="Comments"/>
              <w:rPr>
                <w:b/>
                <w:bCs/>
              </w:rPr>
            </w:pPr>
            <w:r w:rsidRPr="00673846">
              <w:rPr>
                <w:rFonts w:ascii="Segoe UI Emoji" w:hAnsi="Segoe UI Emoji" w:cs="Segoe UI Emoji"/>
                <w:b/>
                <w:bCs/>
              </w:rPr>
              <w:lastRenderedPageBreak/>
              <w:t>✔️</w:t>
            </w:r>
            <w:r w:rsidRPr="00673846">
              <w:rPr>
                <w:b/>
                <w:bCs/>
              </w:rPr>
              <w:t xml:space="preserve"> Negative index normalization</w:t>
            </w:r>
          </w:p>
          <w:p w14:paraId="1D9E4C29" w14:textId="77777777" w:rsidR="00673846" w:rsidRPr="00673846" w:rsidRDefault="00673846" w:rsidP="00673846">
            <w:pPr>
              <w:pStyle w:val="Comments"/>
            </w:pPr>
            <w:r w:rsidRPr="00673846">
              <w:t>Your conversion:</w:t>
            </w:r>
          </w:p>
          <w:p w14:paraId="6FF73E24" w14:textId="77777777" w:rsidR="00B55E1B" w:rsidRDefault="00B55E1B" w:rsidP="00B55E1B">
            <w:pPr>
              <w:pStyle w:val="Comments"/>
              <w:spacing w:before="0" w:after="0"/>
            </w:pPr>
            <w:r>
              <w:t>start_pos = size - abs(start_index)</w:t>
            </w:r>
          </w:p>
          <w:p w14:paraId="3BF700E8" w14:textId="7B17EC8D" w:rsidR="003D30E4" w:rsidRDefault="00B55E1B" w:rsidP="00B55E1B">
            <w:pPr>
              <w:pStyle w:val="Comments"/>
              <w:spacing w:before="0" w:after="0"/>
            </w:pPr>
            <w:r>
              <w:t>end_pos   = size - abs(end_index)</w:t>
            </w:r>
          </w:p>
          <w:p w14:paraId="2E01F12A" w14:textId="77777777" w:rsidR="00B55E1B" w:rsidRDefault="00B55E1B" w:rsidP="00B55E1B">
            <w:pPr>
              <w:pStyle w:val="Comments"/>
              <w:spacing w:before="0" w:after="0"/>
            </w:pPr>
          </w:p>
          <w:p w14:paraId="24D3E7D1" w14:textId="00F09BD0" w:rsidR="00B55E1B" w:rsidRDefault="00EB4E01" w:rsidP="00EB4E01">
            <w:pPr>
              <w:pStyle w:val="Comments"/>
              <w:spacing w:before="0" w:after="0"/>
            </w:pPr>
            <w:r w:rsidRPr="00EB4E01">
              <w:t>is correct.</w:t>
            </w:r>
          </w:p>
          <w:p w14:paraId="5C5AF407" w14:textId="77777777" w:rsidR="00EB4E01" w:rsidRDefault="00EB4E01" w:rsidP="00EB4E01">
            <w:pPr>
              <w:pStyle w:val="Comments"/>
              <w:spacing w:before="0" w:after="0"/>
            </w:pPr>
          </w:p>
          <w:p w14:paraId="396E6E82" w14:textId="72D7957B" w:rsidR="00EB4E01" w:rsidRDefault="00EB4E01" w:rsidP="00EB4E01">
            <w:pPr>
              <w:pStyle w:val="Comments"/>
              <w:spacing w:before="0" w:after="0"/>
            </w:pPr>
            <w:r w:rsidRPr="00EB4E01">
              <w:rPr>
                <w:rFonts w:ascii="Segoe UI Emoji" w:hAnsi="Segoe UI Emoji" w:cs="Segoe UI Emoji"/>
              </w:rPr>
              <w:t>✔️</w:t>
            </w:r>
            <w:r w:rsidRPr="00EB4E01">
              <w:t xml:space="preserve"> increment_value logic</w:t>
            </w:r>
          </w:p>
          <w:p w14:paraId="09D9064E" w14:textId="2B7EF792" w:rsidR="00EB4E01" w:rsidRDefault="007B671E" w:rsidP="00EB4E01">
            <w:pPr>
              <w:pStyle w:val="Comments"/>
              <w:spacing w:before="0" w:after="0"/>
            </w:pPr>
            <w:r w:rsidRPr="007B671E">
              <w:t>increment_value = if start_index &lt; 0 then -abs(increment) else increment</w:t>
            </w:r>
          </w:p>
          <w:p w14:paraId="49031AF7" w14:textId="77777777" w:rsidR="007B671E" w:rsidRDefault="007B671E" w:rsidP="00EB4E01">
            <w:pPr>
              <w:pStyle w:val="Comments"/>
              <w:spacing w:before="0" w:after="0"/>
            </w:pPr>
          </w:p>
          <w:p w14:paraId="4171C690" w14:textId="77777777" w:rsidR="00B54E52" w:rsidRPr="00B54E52" w:rsidRDefault="00B54E52" w:rsidP="00B54E52">
            <w:pPr>
              <w:pStyle w:val="Comments"/>
              <w:spacing w:before="0" w:after="0"/>
            </w:pPr>
            <w:r w:rsidRPr="00B54E52">
              <w:t xml:space="preserve">This is </w:t>
            </w:r>
            <w:r w:rsidRPr="00B54E52">
              <w:rPr>
                <w:b/>
                <w:bCs/>
              </w:rPr>
              <w:t>not</w:t>
            </w:r>
            <w:r w:rsidRPr="00B54E52">
              <w:t xml:space="preserve"> correct.</w:t>
            </w:r>
          </w:p>
          <w:p w14:paraId="44DB4812" w14:textId="77777777" w:rsidR="00B54E52" w:rsidRPr="00B54E52" w:rsidRDefault="00B54E52" w:rsidP="00B54E52">
            <w:pPr>
              <w:pStyle w:val="Comments"/>
              <w:spacing w:before="0" w:after="0"/>
            </w:pPr>
            <w:r w:rsidRPr="00B54E52">
              <w:t xml:space="preserve">Negative indexes do </w:t>
            </w:r>
            <w:r w:rsidRPr="00B54E52">
              <w:rPr>
                <w:b/>
                <w:bCs/>
              </w:rPr>
              <w:t>not</w:t>
            </w:r>
            <w:r w:rsidRPr="00B54E52">
              <w:t xml:space="preserve"> imply negative increments.</w:t>
            </w:r>
          </w:p>
          <w:p w14:paraId="2B68B880" w14:textId="77777777" w:rsidR="00B54E52" w:rsidRPr="00B54E52" w:rsidRDefault="00B54E52" w:rsidP="00B54E52">
            <w:pPr>
              <w:pStyle w:val="Comments"/>
              <w:spacing w:before="0" w:after="0"/>
            </w:pPr>
            <w:r w:rsidRPr="00B54E52">
              <w:t>Python allows:</w:t>
            </w:r>
          </w:p>
          <w:p w14:paraId="382B075D" w14:textId="77777777" w:rsidR="00B54E52" w:rsidRDefault="00B54E52" w:rsidP="00EB4E01">
            <w:pPr>
              <w:pStyle w:val="Comments"/>
              <w:spacing w:before="0" w:after="0"/>
            </w:pPr>
          </w:p>
          <w:p w14:paraId="6B61257E" w14:textId="77777777" w:rsidR="00B54E52" w:rsidRDefault="00B54E52" w:rsidP="00B54E52">
            <w:pPr>
              <w:pStyle w:val="Comments"/>
              <w:spacing w:before="0"/>
            </w:pPr>
            <w:r>
              <w:t>my_list[-5 : -1 : +1]</w:t>
            </w:r>
          </w:p>
          <w:p w14:paraId="406DFC03" w14:textId="08E83D53" w:rsidR="00B54E52" w:rsidRDefault="00B54E52" w:rsidP="00B54E52">
            <w:pPr>
              <w:pStyle w:val="Comments"/>
              <w:spacing w:before="0" w:after="0"/>
            </w:pPr>
            <w:r>
              <w:t>my_list[-1 : -5 : -1]</w:t>
            </w:r>
          </w:p>
          <w:p w14:paraId="36A82191" w14:textId="77777777" w:rsidR="00B54E52" w:rsidRDefault="00B54E52" w:rsidP="00B54E52">
            <w:pPr>
              <w:pStyle w:val="Comments"/>
              <w:spacing w:before="0" w:after="0"/>
            </w:pPr>
          </w:p>
          <w:p w14:paraId="5C4434BF" w14:textId="77777777" w:rsidR="000E0E02" w:rsidRPr="000E0E02" w:rsidRDefault="000E0E02" w:rsidP="000E0E02">
            <w:pPr>
              <w:pStyle w:val="Comments"/>
              <w:spacing w:before="0" w:after="0"/>
            </w:pPr>
            <w:r w:rsidRPr="000E0E02">
              <w:t>Your function forces negative increments whenever start_index is negative.</w:t>
            </w:r>
          </w:p>
          <w:p w14:paraId="3FA85908" w14:textId="4A19CA85" w:rsidR="000E0E02" w:rsidRPr="000E0E02" w:rsidRDefault="000E0E02" w:rsidP="000E0E02">
            <w:pPr>
              <w:pStyle w:val="Comments"/>
              <w:spacing w:before="0" w:after="0"/>
            </w:pPr>
            <w:r w:rsidRPr="000E0E02">
              <w:t>This is a major semantic deviation.</w:t>
            </w:r>
            <w:r>
              <w:t xml:space="preserve"> </w:t>
            </w:r>
            <w:r w:rsidRPr="00410FAE">
              <w:rPr>
                <w:i/>
                <w:iCs/>
              </w:rPr>
              <w:t>(This is by design)</w:t>
            </w:r>
          </w:p>
          <w:p w14:paraId="402FDBD6" w14:textId="77777777" w:rsidR="00B54E52" w:rsidRPr="00642A21" w:rsidRDefault="00B54E52" w:rsidP="00B54E52">
            <w:pPr>
              <w:pStyle w:val="Comments"/>
              <w:spacing w:before="0" w:after="0"/>
            </w:pPr>
          </w:p>
          <w:p w14:paraId="3514000E" w14:textId="77777777" w:rsidR="00A71E72" w:rsidRPr="00A71E72" w:rsidRDefault="00A71E72" w:rsidP="00A71E72">
            <w:pPr>
              <w:rPr>
                <w:b/>
                <w:bCs/>
              </w:rPr>
            </w:pPr>
            <w:r w:rsidRPr="00A71E72">
              <w:rPr>
                <w:rFonts w:ascii="Segoe UI Emoji" w:hAnsi="Segoe UI Emoji" w:cs="Segoe UI Emoji"/>
                <w:b/>
                <w:bCs/>
              </w:rPr>
              <w:t>⚠️</w:t>
            </w:r>
            <w:r w:rsidRPr="00A71E72">
              <w:rPr>
                <w:b/>
                <w:bCs/>
              </w:rPr>
              <w:t xml:space="preserve"> 5. slice_size calculation</w:t>
            </w:r>
          </w:p>
          <w:p w14:paraId="5B52DC98" w14:textId="77777777" w:rsidR="00A71E72" w:rsidRPr="00A71E72" w:rsidRDefault="00A71E72" w:rsidP="00A71E72">
            <w:r w:rsidRPr="00A71E72">
              <w:t>This line is mathematically incorrect:</w:t>
            </w:r>
          </w:p>
          <w:p w14:paraId="6F328373" w14:textId="77777777" w:rsidR="006B094D" w:rsidRDefault="006B094D"/>
          <w:p w14:paraId="0A15BC18" w14:textId="77777777" w:rsidR="00A71E72" w:rsidRDefault="0026630F">
            <w:r w:rsidRPr="0026630F">
              <w:t>slice_size = Number.IntegerDivide((end_pos - start_pos), increment_value) + 1</w:t>
            </w:r>
          </w:p>
          <w:p w14:paraId="159D6DEB" w14:textId="77777777" w:rsidR="0026630F" w:rsidRDefault="0026630F"/>
          <w:p w14:paraId="1DCAB6C7" w14:textId="77777777" w:rsidR="0026630F" w:rsidRPr="0026630F" w:rsidRDefault="0026630F" w:rsidP="0026630F">
            <w:pPr>
              <w:rPr>
                <w:b/>
                <w:bCs/>
              </w:rPr>
            </w:pPr>
            <w:r w:rsidRPr="0026630F">
              <w:rPr>
                <w:b/>
                <w:bCs/>
              </w:rPr>
              <w:t>Why?</w:t>
            </w:r>
          </w:p>
          <w:p w14:paraId="04D2BE99" w14:textId="77777777" w:rsidR="0026630F" w:rsidRPr="0026630F" w:rsidRDefault="0026630F" w:rsidP="0026630F">
            <w:r w:rsidRPr="0026630F">
              <w:t>Because integer division does not correctly compute the number of steps in a slice when:</w:t>
            </w:r>
          </w:p>
          <w:p w14:paraId="23E69FF1" w14:textId="77777777" w:rsidR="0026630F" w:rsidRPr="0026630F" w:rsidRDefault="0026630F" w:rsidP="0026630F">
            <w:pPr>
              <w:numPr>
                <w:ilvl w:val="0"/>
                <w:numId w:val="35"/>
              </w:numPr>
            </w:pPr>
            <w:r w:rsidRPr="0026630F">
              <w:t>increment is negative</w:t>
            </w:r>
          </w:p>
          <w:p w14:paraId="6192A868" w14:textId="77777777" w:rsidR="0026630F" w:rsidRPr="0026630F" w:rsidRDefault="0026630F" w:rsidP="0026630F">
            <w:pPr>
              <w:numPr>
                <w:ilvl w:val="0"/>
                <w:numId w:val="35"/>
              </w:numPr>
            </w:pPr>
            <w:r w:rsidRPr="0026630F">
              <w:t>increment does not evenly divide the range</w:t>
            </w:r>
          </w:p>
          <w:p w14:paraId="52537F0A" w14:textId="77777777" w:rsidR="0026630F" w:rsidRPr="0026630F" w:rsidRDefault="0026630F" w:rsidP="0026630F">
            <w:pPr>
              <w:numPr>
                <w:ilvl w:val="0"/>
                <w:numId w:val="35"/>
              </w:numPr>
            </w:pPr>
            <w:r w:rsidRPr="0026630F">
              <w:t>start_pos &gt; end_pos</w:t>
            </w:r>
          </w:p>
          <w:p w14:paraId="683D73A1" w14:textId="77777777" w:rsidR="0026630F" w:rsidRPr="0026630F" w:rsidRDefault="0026630F" w:rsidP="0026630F">
            <w:pPr>
              <w:numPr>
                <w:ilvl w:val="0"/>
                <w:numId w:val="35"/>
              </w:numPr>
            </w:pPr>
            <w:r w:rsidRPr="0026630F">
              <w:t>increment magnitude &gt; 1</w:t>
            </w:r>
          </w:p>
          <w:p w14:paraId="5ED90F60" w14:textId="77777777" w:rsidR="0026630F" w:rsidRDefault="0026630F"/>
          <w:p w14:paraId="6DA5836E" w14:textId="77777777" w:rsidR="0026630F" w:rsidRDefault="0026630F">
            <w:r>
              <w:t>(</w:t>
            </w:r>
            <w:r w:rsidRPr="002201CB">
              <w:rPr>
                <w:i/>
                <w:iCs/>
              </w:rPr>
              <w:t xml:space="preserve">Actually, it </w:t>
            </w:r>
            <w:r w:rsidRPr="002201CB">
              <w:rPr>
                <w:b/>
                <w:bCs/>
                <w:i/>
                <w:iCs/>
              </w:rPr>
              <w:t>does</w:t>
            </w:r>
            <w:r w:rsidRPr="002201CB">
              <w:rPr>
                <w:i/>
                <w:iCs/>
              </w:rPr>
              <w:t xml:space="preserve"> work for </w:t>
            </w:r>
            <w:r w:rsidRPr="002201CB">
              <w:rPr>
                <w:b/>
                <w:bCs/>
                <w:i/>
                <w:iCs/>
              </w:rPr>
              <w:t>all</w:t>
            </w:r>
            <w:r w:rsidRPr="002201CB">
              <w:rPr>
                <w:i/>
                <w:iCs/>
              </w:rPr>
              <w:t xml:space="preserve"> cases in the test suite</w:t>
            </w:r>
            <w:r w:rsidR="002201CB">
              <w:t>)</w:t>
            </w:r>
          </w:p>
          <w:p w14:paraId="5AB6A5C2" w14:textId="77777777" w:rsidR="002201CB" w:rsidRDefault="002201CB"/>
          <w:p w14:paraId="0D2D6190" w14:textId="77777777" w:rsidR="002201CB" w:rsidRDefault="00823139" w:rsidP="00823139">
            <w:pPr>
              <w:rPr>
                <w:b/>
                <w:bCs/>
              </w:rPr>
            </w:pPr>
            <w:r w:rsidRPr="00823139">
              <w:rPr>
                <w:rFonts w:ascii="Segoe UI Emoji" w:hAnsi="Segoe UI Emoji" w:cs="Segoe UI Emoji"/>
              </w:rPr>
              <w:t>🧠</w:t>
            </w:r>
            <w:r w:rsidRPr="00823139">
              <w:t xml:space="preserve"> 6. </w:t>
            </w:r>
            <w:r w:rsidRPr="00823139">
              <w:rPr>
                <w:b/>
                <w:bCs/>
              </w:rPr>
              <w:t>Index generation</w:t>
            </w:r>
          </w:p>
          <w:p w14:paraId="47864C09" w14:textId="77777777" w:rsidR="00823139" w:rsidRDefault="00823139" w:rsidP="00823139">
            <w:r w:rsidRPr="00823139">
              <w:t>indexes = List.FirstN(List.Numbers(start_pos, slice_size, increment_value), input_list_size)</w:t>
            </w:r>
          </w:p>
          <w:p w14:paraId="0DF18FFE" w14:textId="77777777" w:rsidR="00823139" w:rsidRDefault="00823139" w:rsidP="00823139"/>
          <w:p w14:paraId="73D849DD" w14:textId="77777777" w:rsidR="00AC5466" w:rsidRPr="00AC5466" w:rsidRDefault="00AC5466" w:rsidP="00AC5466">
            <w:r w:rsidRPr="00AC5466">
              <w:t>This is clever — but brittle.</w:t>
            </w:r>
          </w:p>
          <w:p w14:paraId="019A9DA1" w14:textId="77777777" w:rsidR="00AC5466" w:rsidRDefault="00AC5466" w:rsidP="00AC5466">
            <w:r w:rsidRPr="00AC5466">
              <w:lastRenderedPageBreak/>
              <w:t>You’re relying on FirstN to trim invalid indexes instead of computing the correct slice length.</w:t>
            </w:r>
            <w:r>
              <w:t xml:space="preserve"> </w:t>
            </w:r>
            <w:r w:rsidRPr="00AC5466">
              <w:t>This works accidentally in many cases, but fails in edge cases.</w:t>
            </w:r>
            <w:r>
              <w:t xml:space="preserve"> </w:t>
            </w:r>
          </w:p>
          <w:p w14:paraId="3114463A" w14:textId="77777777" w:rsidR="007E7631" w:rsidRDefault="007E7631" w:rsidP="00AC5466"/>
          <w:p w14:paraId="1B3E5D93" w14:textId="132C99C8" w:rsidR="00AC5466" w:rsidRPr="00410FAE" w:rsidRDefault="00AC5466" w:rsidP="00AC5466">
            <w:pPr>
              <w:rPr>
                <w:i/>
                <w:iCs/>
              </w:rPr>
            </w:pPr>
            <w:r w:rsidRPr="00410FAE">
              <w:rPr>
                <w:i/>
                <w:iCs/>
              </w:rPr>
              <w:t xml:space="preserve">(Actually, it </w:t>
            </w:r>
            <w:r w:rsidRPr="00410FAE">
              <w:rPr>
                <w:b/>
                <w:bCs/>
                <w:i/>
                <w:iCs/>
              </w:rPr>
              <w:t>does</w:t>
            </w:r>
            <w:r w:rsidRPr="00410FAE">
              <w:rPr>
                <w:i/>
                <w:iCs/>
              </w:rPr>
              <w:t xml:space="preserve"> work for </w:t>
            </w:r>
            <w:r w:rsidRPr="00410FAE">
              <w:rPr>
                <w:b/>
                <w:bCs/>
                <w:i/>
                <w:iCs/>
              </w:rPr>
              <w:t>all</w:t>
            </w:r>
            <w:r w:rsidRPr="00410FAE">
              <w:rPr>
                <w:i/>
                <w:iCs/>
              </w:rPr>
              <w:t xml:space="preserve"> cases in the test suite, and yes, it’s a hack and not particularly rigorous. But it works</w:t>
            </w:r>
            <w:r w:rsidR="007E7631" w:rsidRPr="00410FAE">
              <w:rPr>
                <w:i/>
                <w:iCs/>
              </w:rPr>
              <w:t>, and that’s all that really matters</w:t>
            </w:r>
            <w:r w:rsidRPr="00410FAE">
              <w:rPr>
                <w:i/>
                <w:iCs/>
              </w:rPr>
              <w:t>!)</w:t>
            </w:r>
          </w:p>
          <w:p w14:paraId="691F915D" w14:textId="42989A5B" w:rsidR="00AC5466" w:rsidRDefault="00AC5466" w:rsidP="00AC5466"/>
          <w:p w14:paraId="433683E4" w14:textId="77777777" w:rsidR="002D4E1A" w:rsidRPr="002D4E1A" w:rsidRDefault="002D4E1A" w:rsidP="002D4E1A">
            <w:pPr>
              <w:rPr>
                <w:b/>
                <w:bCs/>
              </w:rPr>
            </w:pPr>
            <w:r w:rsidRPr="002D4E1A">
              <w:rPr>
                <w:rFonts w:ascii="Segoe UI Emoji" w:hAnsi="Segoe UI Emoji" w:cs="Segoe UI Emoji"/>
                <w:b/>
                <w:bCs/>
              </w:rPr>
              <w:t>🧨</w:t>
            </w:r>
            <w:r w:rsidRPr="002D4E1A">
              <w:rPr>
                <w:b/>
                <w:bCs/>
              </w:rPr>
              <w:t xml:space="preserve"> Critical Edge Cases Your Function Mishandles</w:t>
            </w:r>
          </w:p>
          <w:p w14:paraId="1D6EA795" w14:textId="77777777" w:rsidR="002D4E1A" w:rsidRPr="002D4E1A" w:rsidRDefault="002D4E1A" w:rsidP="002D4E1A">
            <w:r w:rsidRPr="002D4E1A">
              <w:t>Here are cases where your function returns {} or incorrect slices:</w:t>
            </w:r>
          </w:p>
          <w:p w14:paraId="391FCC3B" w14:textId="77777777" w:rsidR="002D4E1A" w:rsidRPr="002D4E1A" w:rsidRDefault="002D4E1A" w:rsidP="002D4E1A">
            <w:pPr>
              <w:rPr>
                <w:b/>
                <w:bCs/>
              </w:rPr>
            </w:pPr>
            <w:r w:rsidRPr="002D4E1A">
              <w:rPr>
                <w:rFonts w:ascii="Segoe UI Emoji" w:hAnsi="Segoe UI Emoji" w:cs="Segoe UI Emoji"/>
                <w:b/>
                <w:bCs/>
              </w:rPr>
              <w:t>❌</w:t>
            </w:r>
            <w:r w:rsidRPr="002D4E1A">
              <w:rPr>
                <w:b/>
                <w:bCs/>
              </w:rPr>
              <w:t xml:space="preserve"> Case 1 </w:t>
            </w:r>
            <w:r w:rsidRPr="002D4E1A">
              <w:rPr>
                <w:rFonts w:ascii="Trebuchet MS" w:hAnsi="Trebuchet MS" w:cs="Trebuchet MS"/>
                <w:b/>
                <w:bCs/>
              </w:rPr>
              <w:t>—</w:t>
            </w:r>
            <w:r w:rsidRPr="002D4E1A">
              <w:rPr>
                <w:b/>
                <w:bCs/>
              </w:rPr>
              <w:t xml:space="preserve"> Negative indexes with positive increment</w:t>
            </w:r>
          </w:p>
          <w:p w14:paraId="5FE3EB22" w14:textId="449A8912" w:rsidR="007E7631" w:rsidRDefault="00410FAE" w:rsidP="00AC5466">
            <w:r w:rsidRPr="00410FAE">
              <w:t>fxListSlice(list, -5, -1, 1)</w:t>
            </w:r>
          </w:p>
          <w:p w14:paraId="6B9915AC" w14:textId="20876CBB" w:rsidR="00410FAE" w:rsidRDefault="00410FAE" w:rsidP="00410FAE">
            <w:r w:rsidRPr="00410FAE">
              <w:t>Python allows this. Your validation rejects it.</w:t>
            </w:r>
            <w:r>
              <w:t xml:space="preserve"> </w:t>
            </w:r>
            <w:r w:rsidRPr="00410FAE">
              <w:rPr>
                <w:i/>
                <w:iCs/>
              </w:rPr>
              <w:t>(This is by design)</w:t>
            </w:r>
          </w:p>
          <w:p w14:paraId="7863F639" w14:textId="77777777" w:rsidR="00AC5466" w:rsidRPr="00AC5466" w:rsidRDefault="00AC5466" w:rsidP="00AC5466"/>
          <w:p w14:paraId="4AA80FB5" w14:textId="77777777" w:rsidR="00823139" w:rsidRDefault="00914B5D" w:rsidP="00914B5D">
            <w:r w:rsidRPr="00914B5D">
              <w:rPr>
                <w:rFonts w:ascii="Segoe UI Emoji" w:hAnsi="Segoe UI Emoji" w:cs="Segoe UI Emoji"/>
              </w:rPr>
              <w:t>❌</w:t>
            </w:r>
            <w:r w:rsidRPr="00914B5D">
              <w:t xml:space="preserve"> </w:t>
            </w:r>
            <w:r w:rsidRPr="00914B5D">
              <w:rPr>
                <w:b/>
                <w:bCs/>
              </w:rPr>
              <w:t xml:space="preserve">Case 2 </w:t>
            </w:r>
            <w:r w:rsidRPr="00914B5D">
              <w:rPr>
                <w:rFonts w:ascii="Trebuchet MS" w:hAnsi="Trebuchet MS" w:cs="Trebuchet MS"/>
                <w:b/>
                <w:bCs/>
              </w:rPr>
              <w:t>—</w:t>
            </w:r>
            <w:r w:rsidRPr="00914B5D">
              <w:rPr>
                <w:b/>
                <w:bCs/>
              </w:rPr>
              <w:t xml:space="preserve"> Positive indexes with negative increment</w:t>
            </w:r>
          </w:p>
          <w:p w14:paraId="4C63754A" w14:textId="77777777" w:rsidR="00914B5D" w:rsidRDefault="004D4676" w:rsidP="00914B5D">
            <w:r w:rsidRPr="004D4676">
              <w:t>fxListSlice(list, 5, 1, -1)</w:t>
            </w:r>
          </w:p>
          <w:p w14:paraId="155E00C3" w14:textId="77777777" w:rsidR="004D4676" w:rsidRDefault="004D4676" w:rsidP="004D4676">
            <w:r w:rsidRPr="004D4676">
              <w:t>Python allows this. Your validation rejects it.</w:t>
            </w:r>
            <w:r>
              <w:t xml:space="preserve"> </w:t>
            </w:r>
            <w:r w:rsidRPr="00410FAE">
              <w:rPr>
                <w:i/>
                <w:iCs/>
              </w:rPr>
              <w:t>(This is by design)</w:t>
            </w:r>
            <w:r>
              <w:t xml:space="preserve"> </w:t>
            </w:r>
          </w:p>
          <w:p w14:paraId="6051C3C7" w14:textId="77777777" w:rsidR="004D4676" w:rsidRDefault="004D4676" w:rsidP="004D4676"/>
          <w:p w14:paraId="60D73CE4" w14:textId="77777777" w:rsidR="00620981" w:rsidRDefault="00620981" w:rsidP="00620981">
            <w:r w:rsidRPr="00620981">
              <w:rPr>
                <w:rFonts w:ascii="Segoe UI Emoji" w:hAnsi="Segoe UI Emoji" w:cs="Segoe UI Emoji"/>
              </w:rPr>
              <w:t>❌</w:t>
            </w:r>
            <w:r w:rsidRPr="00620981">
              <w:t xml:space="preserve"> </w:t>
            </w:r>
            <w:r w:rsidRPr="00620981">
              <w:rPr>
                <w:b/>
                <w:bCs/>
              </w:rPr>
              <w:t xml:space="preserve">Case 3 </w:t>
            </w:r>
            <w:r w:rsidRPr="00620981">
              <w:rPr>
                <w:rFonts w:ascii="Trebuchet MS" w:hAnsi="Trebuchet MS" w:cs="Trebuchet MS"/>
                <w:b/>
                <w:bCs/>
              </w:rPr>
              <w:t>—</w:t>
            </w:r>
            <w:r w:rsidRPr="00620981">
              <w:rPr>
                <w:b/>
                <w:bCs/>
              </w:rPr>
              <w:t xml:space="preserve"> Mixed sign indexes</w:t>
            </w:r>
          </w:p>
          <w:p w14:paraId="2E922E74" w14:textId="2A0E3863" w:rsidR="00620981" w:rsidRDefault="00C76597" w:rsidP="00620981">
            <w:r w:rsidRPr="00C76597">
              <w:t>fxListSlice(list, -1, 3, -1)</w:t>
            </w:r>
          </w:p>
          <w:p w14:paraId="5BFCEC7F" w14:textId="77777777" w:rsidR="009A416E" w:rsidRDefault="004D4676" w:rsidP="00C76597">
            <w:r>
              <w:t xml:space="preserve"> </w:t>
            </w:r>
            <w:r w:rsidR="00C76597" w:rsidRPr="00C76597">
              <w:t>Python allows this. Your logic rejects or mis-slices.</w:t>
            </w:r>
            <w:r w:rsidR="00C76597">
              <w:t xml:space="preserve"> </w:t>
            </w:r>
            <w:r w:rsidR="00C76597" w:rsidRPr="00410FAE">
              <w:rPr>
                <w:i/>
                <w:iCs/>
              </w:rPr>
              <w:t>(This is by design)</w:t>
            </w:r>
            <w:r w:rsidR="00C76597">
              <w:t xml:space="preserve"> </w:t>
            </w:r>
          </w:p>
          <w:p w14:paraId="39D307EC" w14:textId="77777777" w:rsidR="009A416E" w:rsidRDefault="009A416E" w:rsidP="00C76597"/>
          <w:p w14:paraId="19F650CB" w14:textId="77777777" w:rsidR="004D51D9" w:rsidRPr="004D51D9" w:rsidRDefault="004D51D9" w:rsidP="004D51D9">
            <w:pPr>
              <w:rPr>
                <w:b/>
                <w:bCs/>
              </w:rPr>
            </w:pPr>
            <w:r w:rsidRPr="004D51D9">
              <w:rPr>
                <w:rFonts w:ascii="Segoe UI Emoji" w:hAnsi="Segoe UI Emoji" w:cs="Segoe UI Emoji"/>
                <w:b/>
                <w:bCs/>
              </w:rPr>
              <w:t>❌</w:t>
            </w:r>
            <w:r w:rsidRPr="004D51D9">
              <w:rPr>
                <w:b/>
                <w:bCs/>
              </w:rPr>
              <w:t xml:space="preserve"> Case 4 </w:t>
            </w:r>
            <w:r w:rsidRPr="004D51D9">
              <w:rPr>
                <w:rFonts w:ascii="Trebuchet MS" w:hAnsi="Trebuchet MS" w:cs="Trebuchet MS"/>
                <w:b/>
                <w:bCs/>
              </w:rPr>
              <w:t>—</w:t>
            </w:r>
            <w:r w:rsidRPr="004D51D9">
              <w:rPr>
                <w:b/>
                <w:bCs/>
              </w:rPr>
              <w:t xml:space="preserve"> increment &gt; (end_pos - start_pos)</w:t>
            </w:r>
          </w:p>
          <w:p w14:paraId="19862EA0" w14:textId="77777777" w:rsidR="004D51D9" w:rsidRPr="004D51D9" w:rsidRDefault="004D51D9" w:rsidP="004D51D9">
            <w:r w:rsidRPr="004D51D9">
              <w:t>Your slice_size math produces too many or too few indexes.</w:t>
            </w:r>
          </w:p>
          <w:p w14:paraId="4BB7706A" w14:textId="77777777" w:rsidR="004D51D9" w:rsidRPr="004D51D9" w:rsidRDefault="004D51D9" w:rsidP="004D51D9">
            <w:pPr>
              <w:rPr>
                <w:b/>
                <w:bCs/>
              </w:rPr>
            </w:pPr>
            <w:r w:rsidRPr="004D51D9">
              <w:rPr>
                <w:rFonts w:ascii="Segoe UI Emoji" w:hAnsi="Segoe UI Emoji" w:cs="Segoe UI Emoji"/>
                <w:b/>
                <w:bCs/>
              </w:rPr>
              <w:t>❌</w:t>
            </w:r>
            <w:r w:rsidRPr="004D51D9">
              <w:rPr>
                <w:b/>
                <w:bCs/>
              </w:rPr>
              <w:t xml:space="preserve"> Case 5 </w:t>
            </w:r>
            <w:r w:rsidRPr="004D51D9">
              <w:rPr>
                <w:rFonts w:ascii="Trebuchet MS" w:hAnsi="Trebuchet MS" w:cs="Trebuchet MS"/>
                <w:b/>
                <w:bCs/>
              </w:rPr>
              <w:t>—</w:t>
            </w:r>
            <w:r w:rsidRPr="004D51D9">
              <w:rPr>
                <w:b/>
                <w:bCs/>
              </w:rPr>
              <w:t xml:space="preserve"> start_index == end_index with increment &gt; 1</w:t>
            </w:r>
          </w:p>
          <w:p w14:paraId="57606680" w14:textId="77777777" w:rsidR="004D51D9" w:rsidRPr="004D51D9" w:rsidRDefault="004D51D9" w:rsidP="004D51D9">
            <w:r w:rsidRPr="004D51D9">
              <w:t>You return a single element. Python returns a single element. But your slice_size math sometimes produces 2 indexes, then trims.</w:t>
            </w:r>
          </w:p>
          <w:p w14:paraId="633F81B8" w14:textId="77777777" w:rsidR="004D51D9" w:rsidRDefault="004D51D9" w:rsidP="00C76597"/>
          <w:p w14:paraId="0B680975" w14:textId="77777777" w:rsidR="00BC7912" w:rsidRPr="00BC7912" w:rsidRDefault="004D51D9" w:rsidP="00C76597">
            <w:pPr>
              <w:rPr>
                <w:i/>
                <w:iCs/>
              </w:rPr>
            </w:pPr>
            <w:r w:rsidRPr="00BC7912">
              <w:rPr>
                <w:i/>
                <w:iCs/>
              </w:rPr>
              <w:t xml:space="preserve">(Both of these issues </w:t>
            </w:r>
            <w:r w:rsidR="00BC7912" w:rsidRPr="00BC7912">
              <w:rPr>
                <w:i/>
                <w:iCs/>
              </w:rPr>
              <w:t>are addressed in the logic for inline function fxSlice())</w:t>
            </w:r>
          </w:p>
          <w:p w14:paraId="6F042F2B" w14:textId="77777777" w:rsidR="00BC7912" w:rsidRDefault="00BC7912" w:rsidP="00C76597"/>
          <w:p w14:paraId="6D4166B0" w14:textId="77777777" w:rsidR="00DA1214" w:rsidRPr="00DA1214" w:rsidRDefault="00DA1214" w:rsidP="00DA1214">
            <w:pPr>
              <w:rPr>
                <w:b/>
                <w:bCs/>
              </w:rPr>
            </w:pPr>
            <w:r w:rsidRPr="00DA1214">
              <w:rPr>
                <w:rFonts w:ascii="Segoe UI Emoji" w:hAnsi="Segoe UI Emoji" w:cs="Segoe UI Emoji"/>
                <w:b/>
                <w:bCs/>
              </w:rPr>
              <w:t>🧱</w:t>
            </w:r>
            <w:r w:rsidRPr="00DA1214">
              <w:rPr>
                <w:b/>
                <w:bCs/>
              </w:rPr>
              <w:t xml:space="preserve"> Non</w:t>
            </w:r>
            <w:r w:rsidRPr="00DA1214">
              <w:rPr>
                <w:b/>
                <w:bCs/>
              </w:rPr>
              <w:noBreakHyphen/>
              <w:t>Obvious Architectural Insight</w:t>
            </w:r>
          </w:p>
          <w:p w14:paraId="010D642E" w14:textId="77777777" w:rsidR="00DA1214" w:rsidRPr="00DA1214" w:rsidRDefault="00DA1214" w:rsidP="00DA1214">
            <w:r w:rsidRPr="00DA1214">
              <w:t>Your function is trying to do this:</w:t>
            </w:r>
          </w:p>
          <w:p w14:paraId="79C8DE19" w14:textId="77777777" w:rsidR="00DA1214" w:rsidRPr="00DA1214" w:rsidRDefault="00DA1214" w:rsidP="00DA1214">
            <w:r w:rsidRPr="00DA1214">
              <w:t>“If indexes are negative, the slice must run backwards.”</w:t>
            </w:r>
          </w:p>
          <w:p w14:paraId="29FD576D" w14:textId="77777777" w:rsidR="00DA1214" w:rsidRPr="00DA1214" w:rsidRDefault="00DA1214" w:rsidP="00DA1214">
            <w:r w:rsidRPr="00DA1214">
              <w:t>But Python’s rule is:</w:t>
            </w:r>
          </w:p>
          <w:p w14:paraId="770FB6A7" w14:textId="77777777" w:rsidR="00DA1214" w:rsidRPr="00DA1214" w:rsidRDefault="00DA1214" w:rsidP="00DA1214">
            <w:r w:rsidRPr="00DA1214">
              <w:t>“The increment determines direction. The sign of the indexes does not.”</w:t>
            </w:r>
          </w:p>
          <w:p w14:paraId="30DF1E81" w14:textId="2A5E6F47" w:rsidR="00DA1214" w:rsidRDefault="00DA1214" w:rsidP="00DA1214">
            <w:r w:rsidRPr="00DA1214">
              <w:t>This is the single biggest conceptual mismatch.</w:t>
            </w:r>
            <w:r>
              <w:t xml:space="preserve"> </w:t>
            </w:r>
            <w:r w:rsidRPr="00410FAE">
              <w:rPr>
                <w:i/>
                <w:iCs/>
              </w:rPr>
              <w:t>(This is by design)</w:t>
            </w:r>
            <w:r>
              <w:rPr>
                <w:i/>
                <w:iCs/>
              </w:rPr>
              <w:t xml:space="preserve"> </w:t>
            </w:r>
          </w:p>
          <w:p w14:paraId="3C95C58D" w14:textId="77777777" w:rsidR="00DA1214" w:rsidRDefault="00DA1214" w:rsidP="00DA1214"/>
          <w:p w14:paraId="1DEC136E" w14:textId="77777777" w:rsidR="00DA1214" w:rsidRPr="00DA1214" w:rsidRDefault="00DA1214" w:rsidP="00DA1214"/>
          <w:p w14:paraId="045C6C7E" w14:textId="313F9357" w:rsidR="004D4676" w:rsidRDefault="00C76597" w:rsidP="00C76597">
            <w:r>
              <w:t xml:space="preserve">  </w:t>
            </w:r>
          </w:p>
        </w:tc>
      </w:tr>
    </w:tbl>
    <w:p w14:paraId="40FF29A2" w14:textId="57ED982D" w:rsidR="009F75EF" w:rsidRPr="006B04BC" w:rsidRDefault="009F75EF">
      <w:r w:rsidRPr="006B04BC">
        <w:lastRenderedPageBreak/>
        <w:br w:type="page"/>
      </w:r>
    </w:p>
    <w:tbl>
      <w:tblPr>
        <w:tblStyle w:val="TableGrid"/>
        <w:tblW w:w="10885" w:type="dxa"/>
        <w:tblLook w:val="04A0" w:firstRow="1" w:lastRow="0" w:firstColumn="1" w:lastColumn="0" w:noHBand="0" w:noVBand="1"/>
      </w:tblPr>
      <w:tblGrid>
        <w:gridCol w:w="10885"/>
      </w:tblGrid>
      <w:tr w:rsidR="009F75EF" w14:paraId="46A283F4" w14:textId="77777777" w:rsidTr="00780921">
        <w:tc>
          <w:tcPr>
            <w:tcW w:w="10885" w:type="dxa"/>
          </w:tcPr>
          <w:p w14:paraId="0847D427" w14:textId="57E5BDA0" w:rsidR="009F75EF" w:rsidRDefault="009F75EF" w:rsidP="00573B0F">
            <w:pPr>
              <w:jc w:val="center"/>
            </w:pPr>
            <w:r>
              <w:lastRenderedPageBreak/>
              <w:t>CODE</w:t>
            </w:r>
          </w:p>
        </w:tc>
      </w:tr>
      <w:tr w:rsidR="009F75EF" w14:paraId="01B69F7C" w14:textId="77777777" w:rsidTr="002C2BBF">
        <w:trPr>
          <w:trHeight w:val="440"/>
        </w:trPr>
        <w:tc>
          <w:tcPr>
            <w:tcW w:w="10885" w:type="dxa"/>
            <w:tcBorders>
              <w:top w:val="nil"/>
            </w:tcBorders>
          </w:tcPr>
          <w:p w14:paraId="135B250F"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fxListSlice()</w:t>
            </w:r>
          </w:p>
          <w:p w14:paraId="2AA967AD" w14:textId="77777777" w:rsidR="004B0140" w:rsidRPr="004B0140" w:rsidRDefault="004B0140" w:rsidP="004B0140">
            <w:pPr>
              <w:spacing w:before="0"/>
              <w:rPr>
                <w:rFonts w:ascii="Courier New" w:hAnsi="Courier New" w:cs="Courier New"/>
                <w:sz w:val="24"/>
                <w:szCs w:val="24"/>
              </w:rPr>
            </w:pPr>
          </w:p>
          <w:p w14:paraId="2E32ECD3" w14:textId="628E4B3C"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A function that mimics Python's list slicing syntax, including negative indexing, with a key difference that this function returns lists elements up to and including the end_index, unlike Python, which always excludes the last element. It does not fully replicate Python's list slicing semantics. For example, the start, end, and increment parameters must always be of the same sign.</w:t>
            </w:r>
          </w:p>
          <w:p w14:paraId="72B4285A"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t>
            </w:r>
          </w:p>
          <w:p w14:paraId="047CEC66" w14:textId="77777777" w:rsidR="004B0140" w:rsidRPr="004B0140" w:rsidRDefault="004B0140" w:rsidP="004B0140">
            <w:pPr>
              <w:spacing w:before="0"/>
              <w:rPr>
                <w:rFonts w:ascii="Courier New" w:hAnsi="Courier New" w:cs="Courier New"/>
                <w:sz w:val="24"/>
                <w:szCs w:val="24"/>
              </w:rPr>
            </w:pPr>
          </w:p>
          <w:p w14:paraId="4785C784"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Parameters:</w:t>
            </w:r>
          </w:p>
          <w:p w14:paraId="7243F136"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REQUIRED:</w:t>
            </w:r>
          </w:p>
          <w:p w14:paraId="338991CA"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input_list: a non empty list</w:t>
            </w:r>
          </w:p>
          <w:p w14:paraId="3FAABEE3"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start_index: an integer value, positive or negative, within the bounds of input_list</w:t>
            </w:r>
          </w:p>
          <w:p w14:paraId="1469CF67" w14:textId="77777777" w:rsidR="004B0140" w:rsidRPr="004B0140" w:rsidRDefault="004B0140" w:rsidP="004B0140">
            <w:pPr>
              <w:spacing w:before="0"/>
              <w:rPr>
                <w:rFonts w:ascii="Courier New" w:hAnsi="Courier New" w:cs="Courier New"/>
                <w:sz w:val="24"/>
                <w:szCs w:val="24"/>
              </w:rPr>
            </w:pPr>
          </w:p>
          <w:p w14:paraId="3A465A17"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OPTIONAL:</w:t>
            </w:r>
          </w:p>
          <w:p w14:paraId="2D185C6E" w14:textId="47722EBE"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end_index: if missing, it will be set to start_index. This mimics Python's syntax</w:t>
            </w:r>
            <w:r>
              <w:rPr>
                <w:rFonts w:ascii="Courier New" w:hAnsi="Courier New" w:cs="Courier New"/>
                <w:sz w:val="24"/>
                <w:szCs w:val="24"/>
              </w:rPr>
              <w:t xml:space="preserve"> </w:t>
            </w:r>
            <w:r w:rsidRPr="004B0140">
              <w:rPr>
                <w:rFonts w:ascii="Courier New" w:hAnsi="Courier New" w:cs="Courier New"/>
                <w:sz w:val="24"/>
                <w:szCs w:val="24"/>
              </w:rPr>
              <w:t>for returning a single element; especially useful with negative indexing,</w:t>
            </w:r>
            <w:r>
              <w:rPr>
                <w:rFonts w:ascii="Courier New" w:hAnsi="Courier New" w:cs="Courier New"/>
                <w:sz w:val="24"/>
                <w:szCs w:val="24"/>
              </w:rPr>
              <w:t xml:space="preserve"> </w:t>
            </w:r>
            <w:r w:rsidRPr="004B0140">
              <w:rPr>
                <w:rFonts w:ascii="Courier New" w:hAnsi="Courier New" w:cs="Courier New"/>
                <w:sz w:val="24"/>
                <w:szCs w:val="24"/>
              </w:rPr>
              <w:t>e.g</w:t>
            </w:r>
            <w:r w:rsidR="00FE7CA6">
              <w:rPr>
                <w:rFonts w:ascii="Courier New" w:hAnsi="Courier New" w:cs="Courier New"/>
                <w:sz w:val="24"/>
                <w:szCs w:val="24"/>
              </w:rPr>
              <w:t>.</w:t>
            </w:r>
            <w:r w:rsidRPr="004B0140">
              <w:rPr>
                <w:rFonts w:ascii="Courier New" w:hAnsi="Courier New" w:cs="Courier New"/>
                <w:sz w:val="24"/>
                <w:szCs w:val="24"/>
              </w:rPr>
              <w:t xml:space="preserve"> fxListSlice(my_list, -2) &lt;=&gt; my_list[-2] &lt;=&gt; fxListSlice(my_list, -2, -2)</w:t>
            </w:r>
          </w:p>
          <w:p w14:paraId="549248C5" w14:textId="6663AC6D" w:rsidR="004B0140" w:rsidRPr="004B0140" w:rsidRDefault="004B0140" w:rsidP="00235531">
            <w:pPr>
              <w:spacing w:before="0"/>
              <w:rPr>
                <w:rFonts w:ascii="Courier New" w:hAnsi="Courier New" w:cs="Courier New"/>
                <w:sz w:val="24"/>
                <w:szCs w:val="24"/>
              </w:rPr>
            </w:pPr>
            <w:r w:rsidRPr="004B0140">
              <w:rPr>
                <w:rFonts w:ascii="Courier New" w:hAnsi="Courier New" w:cs="Courier New"/>
                <w:sz w:val="24"/>
                <w:szCs w:val="24"/>
              </w:rPr>
              <w:t xml:space="preserve">                    increment</w:t>
            </w:r>
            <w:r w:rsidR="00235531">
              <w:rPr>
                <w:rFonts w:ascii="Courier New" w:hAnsi="Courier New" w:cs="Courier New"/>
                <w:sz w:val="24"/>
                <w:szCs w:val="24"/>
              </w:rPr>
              <w:t>:</w:t>
            </w:r>
            <w:r w:rsidRPr="004B0140">
              <w:rPr>
                <w:rFonts w:ascii="Courier New" w:hAnsi="Courier New" w:cs="Courier New"/>
                <w:sz w:val="24"/>
                <w:szCs w:val="24"/>
              </w:rPr>
              <w:t xml:space="preserve"> a non-zero number less than the size of input_list; default is 1; if negative, output will be in reversed order</w:t>
            </w:r>
          </w:p>
          <w:p w14:paraId="5157DF33" w14:textId="77777777" w:rsidR="00FE7CA6"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t>
            </w:r>
          </w:p>
          <w:p w14:paraId="58AF461F" w14:textId="683FBB9A" w:rsidR="004B0140" w:rsidRPr="004B0140" w:rsidRDefault="001C7143" w:rsidP="001C7143">
            <w:pPr>
              <w:spacing w:before="0"/>
              <w:rPr>
                <w:rFonts w:ascii="Courier New" w:hAnsi="Courier New" w:cs="Courier New"/>
                <w:sz w:val="24"/>
                <w:szCs w:val="24"/>
              </w:rPr>
            </w:pPr>
            <w:r>
              <w:rPr>
                <w:rFonts w:ascii="Courier New" w:hAnsi="Courier New" w:cs="Courier New"/>
                <w:sz w:val="24"/>
                <w:szCs w:val="24"/>
              </w:rPr>
              <w:t xml:space="preserve">     </w:t>
            </w:r>
            <w:r w:rsidR="004B0140" w:rsidRPr="004B0140">
              <w:rPr>
                <w:rFonts w:ascii="Courier New" w:hAnsi="Courier New" w:cs="Courier New"/>
                <w:sz w:val="24"/>
                <w:szCs w:val="24"/>
              </w:rPr>
              <w:t xml:space="preserve">Returns: a new list of elements from the input_list corresponding to the slicing indexes, or an empty list, {}, if any inputs are invalid, </w:t>
            </w:r>
            <w:r w:rsidR="00431B72">
              <w:rPr>
                <w:rFonts w:ascii="Courier New" w:hAnsi="Courier New" w:cs="Courier New"/>
                <w:sz w:val="24"/>
                <w:szCs w:val="24"/>
              </w:rPr>
              <w:t xml:space="preserve">e.g. </w:t>
            </w:r>
            <w:r w:rsidR="004B0140" w:rsidRPr="004B0140">
              <w:rPr>
                <w:rFonts w:ascii="Courier New" w:hAnsi="Courier New" w:cs="Courier New"/>
                <w:sz w:val="24"/>
                <w:szCs w:val="24"/>
              </w:rPr>
              <w:t>including a starting index greater than an ending index for positive indexes, or starting index less than ending index for negative indexes</w:t>
            </w:r>
          </w:p>
          <w:p w14:paraId="5721F81D"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t>
            </w:r>
          </w:p>
          <w:p w14:paraId="0658B638" w14:textId="77777777" w:rsidR="004B0140" w:rsidRPr="004B0140" w:rsidRDefault="004B0140" w:rsidP="004B0140">
            <w:pPr>
              <w:spacing w:before="0"/>
              <w:rPr>
                <w:rFonts w:ascii="Courier New" w:hAnsi="Courier New" w:cs="Courier New"/>
                <w:sz w:val="24"/>
                <w:szCs w:val="24"/>
              </w:rPr>
            </w:pPr>
          </w:p>
          <w:p w14:paraId="14533AEB"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w:t>
            </w:r>
          </w:p>
          <w:p w14:paraId="5808022A" w14:textId="77777777" w:rsidR="004B0140" w:rsidRPr="004B0140" w:rsidRDefault="004B0140" w:rsidP="004B0140">
            <w:pPr>
              <w:spacing w:before="0"/>
              <w:rPr>
                <w:rFonts w:ascii="Courier New" w:hAnsi="Courier New" w:cs="Courier New"/>
                <w:sz w:val="24"/>
                <w:szCs w:val="24"/>
              </w:rPr>
            </w:pPr>
          </w:p>
          <w:p w14:paraId="4647F952" w14:textId="77777777" w:rsidR="004B0140" w:rsidRPr="004B0140" w:rsidRDefault="004B0140" w:rsidP="004B0140">
            <w:pPr>
              <w:spacing w:before="0"/>
              <w:rPr>
                <w:rFonts w:ascii="Courier New" w:hAnsi="Courier New" w:cs="Courier New"/>
                <w:sz w:val="24"/>
                <w:szCs w:val="24"/>
              </w:rPr>
            </w:pPr>
          </w:p>
          <w:p w14:paraId="5234A67D"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(input_list as list, start_index as number, optional end_index as number, optional increment as number) as list =&gt;</w:t>
            </w:r>
          </w:p>
          <w:p w14:paraId="48E3F23C" w14:textId="77777777" w:rsidR="004B0140" w:rsidRPr="004B0140" w:rsidRDefault="004B0140" w:rsidP="004B0140">
            <w:pPr>
              <w:spacing w:before="0"/>
              <w:rPr>
                <w:rFonts w:ascii="Courier New" w:hAnsi="Courier New" w:cs="Courier New"/>
                <w:sz w:val="24"/>
                <w:szCs w:val="24"/>
              </w:rPr>
            </w:pPr>
          </w:p>
          <w:p w14:paraId="6BD0C60E"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let</w:t>
            </w:r>
          </w:p>
          <w:p w14:paraId="434AF442"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//input_list parameter validations</w:t>
            </w:r>
          </w:p>
          <w:p w14:paraId="2D89547B"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input_list_ok = input_list &lt;&gt; {},</w:t>
            </w:r>
          </w:p>
          <w:p w14:paraId="087AB79F"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input_list_size = List.Count(input_list),</w:t>
            </w:r>
          </w:p>
          <w:p w14:paraId="66E3066E" w14:textId="77777777" w:rsidR="004B0140" w:rsidRPr="004B0140" w:rsidRDefault="004B0140" w:rsidP="004B0140">
            <w:pPr>
              <w:spacing w:before="0"/>
              <w:rPr>
                <w:rFonts w:ascii="Courier New" w:hAnsi="Courier New" w:cs="Courier New"/>
                <w:sz w:val="24"/>
                <w:szCs w:val="24"/>
              </w:rPr>
            </w:pPr>
          </w:p>
          <w:p w14:paraId="2E7AA897"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//start_index and end_index parameter validaions</w:t>
            </w:r>
          </w:p>
          <w:p w14:paraId="32A281A6"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t>
            </w:r>
          </w:p>
          <w:p w14:paraId="1F547A26" w14:textId="77777777" w:rsidR="004B0140" w:rsidRPr="004B0140" w:rsidRDefault="004B0140" w:rsidP="004B0140">
            <w:pPr>
              <w:spacing w:before="0"/>
              <w:rPr>
                <w:rFonts w:ascii="Courier New" w:hAnsi="Courier New" w:cs="Courier New"/>
                <w:sz w:val="24"/>
                <w:szCs w:val="24"/>
              </w:rPr>
            </w:pPr>
          </w:p>
          <w:p w14:paraId="06DECA2B"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 case float is passed to function, Value.Is(&lt;n&gt;, Int64.Type) returns true for some reason??</w:t>
            </w:r>
          </w:p>
          <w:p w14:paraId="2BFE763D"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//So "coerce" the slicer values to integers</w:t>
            </w:r>
          </w:p>
          <w:p w14:paraId="5C0AD8DA"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start_index = Int64.From(start_index),</w:t>
            </w:r>
          </w:p>
          <w:p w14:paraId="272E031B" w14:textId="77777777" w:rsidR="004B0140" w:rsidRPr="004B0140" w:rsidRDefault="004B0140" w:rsidP="004B0140">
            <w:pPr>
              <w:spacing w:before="0"/>
              <w:rPr>
                <w:rFonts w:ascii="Courier New" w:hAnsi="Courier New" w:cs="Courier New"/>
                <w:sz w:val="24"/>
                <w:szCs w:val="24"/>
              </w:rPr>
            </w:pPr>
          </w:p>
          <w:p w14:paraId="2B39E978"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//increment parameter validations</w:t>
            </w:r>
          </w:p>
          <w:p w14:paraId="67BE5F15"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lastRenderedPageBreak/>
              <w:t xml:space="preserve">    increment = increment ?? 1,</w:t>
            </w:r>
          </w:p>
          <w:p w14:paraId="0D529534"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//Increment automatically made negative in fxSlice() if start_index &lt; 0</w:t>
            </w:r>
          </w:p>
          <w:p w14:paraId="3432A6EF"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increment_ok = List.AllTrue({</w:t>
            </w:r>
          </w:p>
          <w:p w14:paraId="163AFDC3"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(increment &lt;&gt; 0),</w:t>
            </w:r>
          </w:p>
          <w:p w14:paraId="7025DAA2"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(Number.Abs(increment) &lt;= input_list_size),</w:t>
            </w:r>
          </w:p>
          <w:p w14:paraId="77416CEA"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(((start_index &gt;= 0) and (increment &gt; 0)) or ((start_index &lt; 0) and (increment &lt;&gt; 0)))</w:t>
            </w:r>
          </w:p>
          <w:p w14:paraId="23FC34C9"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t>
            </w:r>
          </w:p>
          <w:p w14:paraId="1D81CC87"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t>
            </w:r>
          </w:p>
          <w:p w14:paraId="179011CA" w14:textId="77777777" w:rsidR="004B0140" w:rsidRPr="004B0140" w:rsidRDefault="004B0140" w:rsidP="004B0140">
            <w:pPr>
              <w:spacing w:before="0"/>
              <w:rPr>
                <w:rFonts w:ascii="Courier New" w:hAnsi="Courier New" w:cs="Courier New"/>
                <w:sz w:val="24"/>
                <w:szCs w:val="24"/>
              </w:rPr>
            </w:pPr>
          </w:p>
          <w:p w14:paraId="0D073572"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//Originally, I wrote:</w:t>
            </w:r>
          </w:p>
          <w:p w14:paraId="689A1FB1"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//Can't assign a different expression to a value label (step name) in same scope</w:t>
            </w:r>
          </w:p>
          <w:p w14:paraId="7BBEBBDD"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//so use a temporary value label to account for a missing end_index</w:t>
            </w:r>
          </w:p>
          <w:p w14:paraId="5F3A0312" w14:textId="77777777" w:rsidR="004B0140" w:rsidRPr="004B0140" w:rsidRDefault="004B0140" w:rsidP="004B0140">
            <w:pPr>
              <w:spacing w:before="0"/>
              <w:rPr>
                <w:rFonts w:ascii="Courier New" w:hAnsi="Courier New" w:cs="Courier New"/>
                <w:sz w:val="24"/>
                <w:szCs w:val="24"/>
              </w:rPr>
            </w:pPr>
          </w:p>
          <w:p w14:paraId="4F94B80F"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  temp_end_index = end_index ?? start_index,</w:t>
            </w:r>
          </w:p>
          <w:p w14:paraId="1765EE38"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  end_index = //Int64.From(temp_end_index) &lt;-- PQ throws cyclical reference error here</w:t>
            </w:r>
          </w:p>
          <w:p w14:paraId="3C709ADC" w14:textId="77777777" w:rsidR="004B0140" w:rsidRPr="004B0140" w:rsidRDefault="004B0140" w:rsidP="004B0140">
            <w:pPr>
              <w:spacing w:before="0"/>
              <w:rPr>
                <w:rFonts w:ascii="Courier New" w:hAnsi="Courier New" w:cs="Courier New"/>
                <w:sz w:val="24"/>
                <w:szCs w:val="24"/>
              </w:rPr>
            </w:pPr>
          </w:p>
          <w:p w14:paraId="46F1AC75"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//Since PQ throws a cyclical reference error, express the logic</w:t>
            </w:r>
          </w:p>
          <w:p w14:paraId="4071E9BB"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//without using the ?? operator and the temp_end_index value label,</w:t>
            </w:r>
          </w:p>
          <w:p w14:paraId="6D2093FB"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//which is actually simpler to read and understand :-O</w:t>
            </w:r>
          </w:p>
          <w:p w14:paraId="15D9F75A"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end_index = if end_index = null then start_index else end_index,</w:t>
            </w:r>
          </w:p>
          <w:p w14:paraId="65F2F236" w14:textId="77777777" w:rsidR="004B0140" w:rsidRPr="004B0140" w:rsidRDefault="004B0140" w:rsidP="004B0140">
            <w:pPr>
              <w:spacing w:before="0"/>
              <w:rPr>
                <w:rFonts w:ascii="Courier New" w:hAnsi="Courier New" w:cs="Courier New"/>
                <w:sz w:val="24"/>
                <w:szCs w:val="24"/>
              </w:rPr>
            </w:pPr>
          </w:p>
          <w:p w14:paraId="3442FC80"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//Make code easier to read and maintain by offloading logic into</w:t>
            </w:r>
          </w:p>
          <w:p w14:paraId="08DD9026"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//dedicated functions</w:t>
            </w:r>
          </w:p>
          <w:p w14:paraId="36EFA685"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fxValidatePositiveIndexes = () as logical =&gt;</w:t>
            </w:r>
          </w:p>
          <w:p w14:paraId="22D4164F"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//Positive indexes are 0 based, so they must be less than the length of input_list</w:t>
            </w:r>
          </w:p>
          <w:p w14:paraId="3D688DF2"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(end_index &gt;= start_index) and </w:t>
            </w:r>
          </w:p>
          <w:p w14:paraId="6F1A4E0F"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(List.AllTrue(List.Transform({start_index, end_index}, each Number.Abs(_) &lt; input_list_size))),</w:t>
            </w:r>
          </w:p>
          <w:p w14:paraId="5F318AC9" w14:textId="77777777" w:rsidR="004B0140" w:rsidRPr="004B0140" w:rsidRDefault="004B0140" w:rsidP="004B0140">
            <w:pPr>
              <w:spacing w:before="0"/>
              <w:rPr>
                <w:rFonts w:ascii="Courier New" w:hAnsi="Courier New" w:cs="Courier New"/>
                <w:sz w:val="24"/>
                <w:szCs w:val="24"/>
              </w:rPr>
            </w:pPr>
          </w:p>
          <w:p w14:paraId="0AA62C3F"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fxValidateNegativeIndexes = () as logical =&gt;</w:t>
            </w:r>
          </w:p>
          <w:p w14:paraId="23FC1D98"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//Negative indexes are 1 based, so they can be equal to input_list length</w:t>
            </w:r>
          </w:p>
          <w:p w14:paraId="1A08063F"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(end_index &lt;= start_index) and </w:t>
            </w:r>
          </w:p>
          <w:p w14:paraId="40E450F0"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(List.AllTrue(List.Transform({start_index, end_index}, each Number.Abs(_) &lt;= input_list_size))),</w:t>
            </w:r>
          </w:p>
          <w:p w14:paraId="1201EDEB" w14:textId="77777777" w:rsidR="004B0140" w:rsidRPr="004B0140" w:rsidRDefault="004B0140" w:rsidP="004B0140">
            <w:pPr>
              <w:spacing w:before="0"/>
              <w:rPr>
                <w:rFonts w:ascii="Courier New" w:hAnsi="Courier New" w:cs="Courier New"/>
                <w:sz w:val="24"/>
                <w:szCs w:val="24"/>
              </w:rPr>
            </w:pPr>
          </w:p>
          <w:p w14:paraId="6F1104F8"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indexes_ok = if start_index &gt;= 0 then fxValidatePositiveIndexes() else fxValidateNegativeIndexes(), </w:t>
            </w:r>
          </w:p>
          <w:p w14:paraId="7AF88B90" w14:textId="77777777" w:rsidR="004B0140" w:rsidRPr="004B0140" w:rsidRDefault="004B0140" w:rsidP="004B0140">
            <w:pPr>
              <w:spacing w:before="0"/>
              <w:rPr>
                <w:rFonts w:ascii="Courier New" w:hAnsi="Courier New" w:cs="Courier New"/>
                <w:sz w:val="24"/>
                <w:szCs w:val="24"/>
              </w:rPr>
            </w:pPr>
          </w:p>
          <w:p w14:paraId="2C0EFBB0"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fxSlice = () as list =&gt;</w:t>
            </w:r>
          </w:p>
          <w:p w14:paraId="55DA69D3"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//Indexes already validated</w:t>
            </w:r>
          </w:p>
          <w:p w14:paraId="371AAA28"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let </w:t>
            </w:r>
          </w:p>
          <w:p w14:paraId="14FE8698"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//Negative indexes are not supported by PQ, so any negative slicer value</w:t>
            </w:r>
          </w:p>
          <w:p w14:paraId="037E2254"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lastRenderedPageBreak/>
              <w:t xml:space="preserve">                           //must be converted to a positive value. It's OK if start_index &gt; end_index,</w:t>
            </w:r>
          </w:p>
          <w:p w14:paraId="18F7B155"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//such as when both are negative. In that case the indexes list, defined below, will start</w:t>
            </w:r>
          </w:p>
          <w:p w14:paraId="715AC1EC"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//with a positive version of start_index and each subsequent value in </w:t>
            </w:r>
          </w:p>
          <w:p w14:paraId="41CE75D7"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//that list will decrease by a negative amount, since for negative slicers the </w:t>
            </w:r>
          </w:p>
          <w:p w14:paraId="288BA3BB"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//increment parameter is automatically made negative</w:t>
            </w:r>
          </w:p>
          <w:p w14:paraId="1015029F" w14:textId="77777777" w:rsidR="004B0140" w:rsidRPr="004B0140" w:rsidRDefault="004B0140" w:rsidP="004B0140">
            <w:pPr>
              <w:spacing w:before="0"/>
              <w:rPr>
                <w:rFonts w:ascii="Courier New" w:hAnsi="Courier New" w:cs="Courier New"/>
                <w:sz w:val="24"/>
                <w:szCs w:val="24"/>
              </w:rPr>
            </w:pPr>
          </w:p>
          <w:p w14:paraId="11123E65"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//For a list with for elements, say {"A", 1, 2, true}, a start_index of -1 becomes a positive</w:t>
            </w:r>
          </w:p>
          <w:p w14:paraId="03F057C0"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//index of 3, corresponding to element value true, which is the first element counting from the </w:t>
            </w:r>
          </w:p>
          <w:p w14:paraId="366316ED"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//end of the list, equivalent to ["A", 1, 2, true][-1] in Python</w:t>
            </w:r>
          </w:p>
          <w:p w14:paraId="12734217"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start_pos = if start_index &lt; 0 then input_list_size - Number.Abs(start_index) else start_index,</w:t>
            </w:r>
          </w:p>
          <w:p w14:paraId="6ABB2479" w14:textId="77777777" w:rsidR="004B0140" w:rsidRPr="004B0140" w:rsidRDefault="004B0140" w:rsidP="004B0140">
            <w:pPr>
              <w:spacing w:before="0"/>
              <w:rPr>
                <w:rFonts w:ascii="Courier New" w:hAnsi="Courier New" w:cs="Courier New"/>
                <w:sz w:val="24"/>
                <w:szCs w:val="24"/>
              </w:rPr>
            </w:pPr>
          </w:p>
          <w:p w14:paraId="28733809"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//Same logic applies for a negative end_index</w:t>
            </w:r>
          </w:p>
          <w:p w14:paraId="67397155"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end_pos  = if end_index &lt; 0 then input_list_size - Number.Abs(end_index) else end_index,</w:t>
            </w:r>
          </w:p>
          <w:p w14:paraId="21BDAF56" w14:textId="77777777" w:rsidR="004B0140" w:rsidRPr="004B0140" w:rsidRDefault="004B0140" w:rsidP="004B0140">
            <w:pPr>
              <w:spacing w:before="0"/>
              <w:rPr>
                <w:rFonts w:ascii="Courier New" w:hAnsi="Courier New" w:cs="Courier New"/>
                <w:sz w:val="24"/>
                <w:szCs w:val="24"/>
              </w:rPr>
            </w:pPr>
          </w:p>
          <w:p w14:paraId="04FC2779"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//For negative indexes, the increment must be negative for List.Numbers() to work</w:t>
            </w:r>
          </w:p>
          <w:p w14:paraId="58830D65"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increment_value = if start_index &lt; 0 then -1 * Number.Abs(increment) else increment,</w:t>
            </w:r>
          </w:p>
          <w:p w14:paraId="36A5BDA0" w14:textId="77777777" w:rsidR="004B0140" w:rsidRPr="004B0140" w:rsidRDefault="004B0140" w:rsidP="004B0140">
            <w:pPr>
              <w:spacing w:before="0"/>
              <w:rPr>
                <w:rFonts w:ascii="Courier New" w:hAnsi="Courier New" w:cs="Courier New"/>
                <w:sz w:val="24"/>
                <w:szCs w:val="24"/>
              </w:rPr>
            </w:pPr>
          </w:p>
          <w:p w14:paraId="0F68661D"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//This section determines the value for the count parameter in the List.Numbers() function.</w:t>
            </w:r>
          </w:p>
          <w:p w14:paraId="332228D9"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//Whenever the increment is not 1, must ensure List.Numbers() doesn't generate an index outside</w:t>
            </w:r>
          </w:p>
          <w:p w14:paraId="4085DD28"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//the bounds of input list. </w:t>
            </w:r>
          </w:p>
          <w:p w14:paraId="6A821694" w14:textId="77777777" w:rsidR="004B0140" w:rsidRPr="004B0140" w:rsidRDefault="004B0140" w:rsidP="004B0140">
            <w:pPr>
              <w:spacing w:before="0"/>
              <w:rPr>
                <w:rFonts w:ascii="Courier New" w:hAnsi="Courier New" w:cs="Courier New"/>
                <w:sz w:val="24"/>
                <w:szCs w:val="24"/>
              </w:rPr>
            </w:pPr>
          </w:p>
          <w:p w14:paraId="1BA91DCF"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//So for positive indexes, the count is the integer division of input_list_size/increment.</w:t>
            </w:r>
          </w:p>
          <w:p w14:paraId="41E95335"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//And for negative indexes, the count is also the integer division of input_list_size/increment,</w:t>
            </w:r>
          </w:p>
          <w:p w14:paraId="2F29FD42"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//adding the 1 because negative indexes can be equal to the length of the list.</w:t>
            </w:r>
          </w:p>
          <w:p w14:paraId="78E5A11E"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slice_size = Number.IntegerDivide((end_pos - start_pos), increment_value) + 1,</w:t>
            </w:r>
          </w:p>
          <w:p w14:paraId="1C62FB6E"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t>
            </w:r>
          </w:p>
          <w:p w14:paraId="1C54646F"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//Ensure that the number of indexes generated are within the bounds of the input_list             </w:t>
            </w:r>
          </w:p>
          <w:p w14:paraId="6C9DB603"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indexes =  List.FirstN(List.Numbers(start_pos, slice_size, increment_value), input_list_size),</w:t>
            </w:r>
          </w:p>
          <w:p w14:paraId="795C7A10"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sliced_list = List.Transform(indexes, each input_list{_})</w:t>
            </w:r>
          </w:p>
          <w:p w14:paraId="6BC3A415"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t>
            </w:r>
          </w:p>
          <w:p w14:paraId="4B7AA59A"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lastRenderedPageBreak/>
              <w:t xml:space="preserve">                        in </w:t>
            </w:r>
          </w:p>
          <w:p w14:paraId="3B2FD50B"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sliced_list,</w:t>
            </w:r>
          </w:p>
          <w:p w14:paraId="350CE781" w14:textId="77777777" w:rsidR="004B0140" w:rsidRPr="004B0140" w:rsidRDefault="004B0140" w:rsidP="004B0140">
            <w:pPr>
              <w:spacing w:before="0"/>
              <w:rPr>
                <w:rFonts w:ascii="Courier New" w:hAnsi="Courier New" w:cs="Courier New"/>
                <w:sz w:val="24"/>
                <w:szCs w:val="24"/>
              </w:rPr>
            </w:pPr>
          </w:p>
          <w:p w14:paraId="4B1A17E7"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sliced_list = if input_list_ok and increment_ok and indexes_ok then </w:t>
            </w:r>
          </w:p>
          <w:p w14:paraId="4313E32B"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fxSlice()</w:t>
            </w:r>
          </w:p>
          <w:p w14:paraId="6CFEB1D3"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else </w:t>
            </w:r>
          </w:p>
          <w:p w14:paraId="01F8D741"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t>
            </w:r>
          </w:p>
          <w:p w14:paraId="426685CC" w14:textId="77777777" w:rsidR="004B0140" w:rsidRPr="004B0140" w:rsidRDefault="004B0140" w:rsidP="004B0140">
            <w:pPr>
              <w:spacing w:before="0"/>
              <w:rPr>
                <w:rFonts w:ascii="Courier New" w:hAnsi="Courier New" w:cs="Courier New"/>
                <w:sz w:val="24"/>
                <w:szCs w:val="24"/>
              </w:rPr>
            </w:pPr>
          </w:p>
          <w:p w14:paraId="7227AAE4"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w:t>
            </w:r>
          </w:p>
          <w:p w14:paraId="76D3DE1E" w14:textId="77777777" w:rsidR="004B0140" w:rsidRPr="004B0140" w:rsidRDefault="004B0140" w:rsidP="004B0140">
            <w:pPr>
              <w:spacing w:before="0"/>
              <w:rPr>
                <w:rFonts w:ascii="Courier New" w:hAnsi="Courier New" w:cs="Courier New"/>
                <w:sz w:val="24"/>
                <w:szCs w:val="24"/>
              </w:rPr>
            </w:pPr>
            <w:r w:rsidRPr="004B0140">
              <w:rPr>
                <w:rFonts w:ascii="Courier New" w:hAnsi="Courier New" w:cs="Courier New"/>
                <w:sz w:val="24"/>
                <w:szCs w:val="24"/>
              </w:rPr>
              <w:t>in</w:t>
            </w:r>
          </w:p>
          <w:p w14:paraId="63AD12C9" w14:textId="38FD1751" w:rsidR="009151BF" w:rsidRPr="00EB4037" w:rsidRDefault="004B0140" w:rsidP="004B0140">
            <w:pPr>
              <w:spacing w:before="0"/>
              <w:rPr>
                <w:rFonts w:ascii="Courier New" w:hAnsi="Courier New" w:cs="Courier New"/>
                <w:sz w:val="24"/>
                <w:szCs w:val="24"/>
              </w:rPr>
            </w:pPr>
            <w:r w:rsidRPr="004B0140">
              <w:rPr>
                <w:rFonts w:ascii="Courier New" w:hAnsi="Courier New" w:cs="Courier New"/>
                <w:sz w:val="24"/>
                <w:szCs w:val="24"/>
              </w:rPr>
              <w:t xml:space="preserve">    sliced_list</w:t>
            </w:r>
          </w:p>
        </w:tc>
      </w:tr>
    </w:tbl>
    <w:p w14:paraId="50F3DC8D" w14:textId="77777777" w:rsidR="0003439C" w:rsidRDefault="0003439C"/>
    <w:p w14:paraId="44682857" w14:textId="1CACA883" w:rsidR="00D06CFE" w:rsidRDefault="00D06CFE">
      <w:r>
        <w:br w:type="page"/>
      </w:r>
    </w:p>
    <w:tbl>
      <w:tblPr>
        <w:tblStyle w:val="TableGrid"/>
        <w:tblW w:w="0" w:type="auto"/>
        <w:tblLook w:val="04A0" w:firstRow="1" w:lastRow="0" w:firstColumn="1" w:lastColumn="0" w:noHBand="0" w:noVBand="1"/>
      </w:tblPr>
      <w:tblGrid>
        <w:gridCol w:w="10760"/>
      </w:tblGrid>
      <w:tr w:rsidR="00D06CFE" w14:paraId="38727B7B" w14:textId="77777777" w:rsidTr="00130552">
        <w:tc>
          <w:tcPr>
            <w:tcW w:w="10760" w:type="dxa"/>
          </w:tcPr>
          <w:p w14:paraId="663FCB98" w14:textId="06292D5E" w:rsidR="00D06CFE" w:rsidRDefault="00130552" w:rsidP="00130552">
            <w:pPr>
              <w:jc w:val="center"/>
            </w:pPr>
            <w:r>
              <w:lastRenderedPageBreak/>
              <w:t>TEST SUITE</w:t>
            </w:r>
          </w:p>
        </w:tc>
      </w:tr>
      <w:tr w:rsidR="00D06CFE" w14:paraId="37696FA2" w14:textId="77777777" w:rsidTr="00130552">
        <w:tc>
          <w:tcPr>
            <w:tcW w:w="10760" w:type="dxa"/>
          </w:tcPr>
          <w:p w14:paraId="4A997D1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Testing fxListSlice</w:t>
            </w:r>
          </w:p>
          <w:p w14:paraId="7D60328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w:t>
            </w:r>
          </w:p>
          <w:p w14:paraId="6E7EF26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#1:</w:t>
            </w:r>
          </w:p>
          <w:p w14:paraId="172559F8"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w:t>
            </w:r>
          </w:p>
          <w:p w14:paraId="0EF933C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0</w:t>
            </w:r>
          </w:p>
          <w:p w14:paraId="0943DAA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1</w:t>
            </w:r>
          </w:p>
          <w:p w14:paraId="0B27A9C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0BA84BB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w:t>
            </w:r>
          </w:p>
          <w:p w14:paraId="526CCBC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invalid (empty) input_list</w:t>
            </w:r>
          </w:p>
          <w:p w14:paraId="32D32CAC" w14:textId="77777777" w:rsidR="00415F49" w:rsidRPr="00415F49" w:rsidRDefault="00415F49" w:rsidP="00415F49">
            <w:pPr>
              <w:spacing w:before="0"/>
              <w:rPr>
                <w:rFonts w:ascii="Courier New" w:hAnsi="Courier New" w:cs="Courier New"/>
                <w:sz w:val="24"/>
                <w:szCs w:val="24"/>
              </w:rPr>
            </w:pPr>
          </w:p>
          <w:p w14:paraId="6A659AF9" w14:textId="77777777" w:rsidR="00415F49" w:rsidRPr="00415F49" w:rsidRDefault="00415F49" w:rsidP="00415F49">
            <w:pPr>
              <w:spacing w:before="0"/>
              <w:rPr>
                <w:rFonts w:ascii="Courier New" w:hAnsi="Courier New" w:cs="Courier New"/>
                <w:sz w:val="24"/>
                <w:szCs w:val="24"/>
              </w:rPr>
            </w:pPr>
          </w:p>
          <w:p w14:paraId="56F73027"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#2:</w:t>
            </w:r>
          </w:p>
          <w:p w14:paraId="63FF1F0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{0,1}</w:t>
            </w:r>
          </w:p>
          <w:p w14:paraId="4D557D9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0 </w:t>
            </w:r>
          </w:p>
          <w:p w14:paraId="63BF2ED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missing</w:t>
            </w:r>
          </w:p>
          <w:p w14:paraId="3873ED88"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526C399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{0}</w:t>
            </w:r>
          </w:p>
          <w:p w14:paraId="1CE9749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when missing, end_index automatically set to start_index</w:t>
            </w:r>
          </w:p>
          <w:p w14:paraId="432AF443" w14:textId="77777777" w:rsidR="00415F49" w:rsidRPr="00415F49" w:rsidRDefault="00415F49" w:rsidP="00415F49">
            <w:pPr>
              <w:spacing w:before="0"/>
              <w:rPr>
                <w:rFonts w:ascii="Courier New" w:hAnsi="Courier New" w:cs="Courier New"/>
                <w:sz w:val="24"/>
                <w:szCs w:val="24"/>
              </w:rPr>
            </w:pPr>
          </w:p>
          <w:p w14:paraId="61E990A5" w14:textId="77777777" w:rsidR="00415F49" w:rsidRPr="00415F49" w:rsidRDefault="00415F49" w:rsidP="00415F49">
            <w:pPr>
              <w:spacing w:before="0"/>
              <w:rPr>
                <w:rFonts w:ascii="Courier New" w:hAnsi="Courier New" w:cs="Courier New"/>
                <w:sz w:val="24"/>
                <w:szCs w:val="24"/>
              </w:rPr>
            </w:pPr>
          </w:p>
          <w:p w14:paraId="585EEFC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#3:</w:t>
            </w:r>
          </w:p>
          <w:p w14:paraId="4D212CA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{0}</w:t>
            </w:r>
          </w:p>
          <w:p w14:paraId="0CBA3B6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-1</w:t>
            </w:r>
          </w:p>
          <w:p w14:paraId="5F860EF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missing</w:t>
            </w:r>
          </w:p>
          <w:p w14:paraId="34F8580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3655863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{0}</w:t>
            </w:r>
          </w:p>
          <w:p w14:paraId="0A09DF7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negative indexing works on a single element list; end_index automatically set to start_index</w:t>
            </w:r>
          </w:p>
          <w:p w14:paraId="37CFA882" w14:textId="77777777" w:rsidR="00415F49" w:rsidRPr="00415F49" w:rsidRDefault="00415F49" w:rsidP="00415F49">
            <w:pPr>
              <w:spacing w:before="0"/>
              <w:rPr>
                <w:rFonts w:ascii="Courier New" w:hAnsi="Courier New" w:cs="Courier New"/>
                <w:sz w:val="24"/>
                <w:szCs w:val="24"/>
              </w:rPr>
            </w:pPr>
          </w:p>
          <w:p w14:paraId="348064DC" w14:textId="77777777" w:rsidR="00415F49" w:rsidRPr="00415F49" w:rsidRDefault="00415F49" w:rsidP="00415F49">
            <w:pPr>
              <w:spacing w:before="0"/>
              <w:rPr>
                <w:rFonts w:ascii="Courier New" w:hAnsi="Courier New" w:cs="Courier New"/>
                <w:sz w:val="24"/>
                <w:szCs w:val="24"/>
              </w:rPr>
            </w:pPr>
          </w:p>
          <w:p w14:paraId="3CAA196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#4:</w:t>
            </w:r>
          </w:p>
          <w:p w14:paraId="649D30D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{0}</w:t>
            </w:r>
          </w:p>
          <w:p w14:paraId="7D67EA0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22</w:t>
            </w:r>
          </w:p>
          <w:p w14:paraId="16899EF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missing</w:t>
            </w:r>
          </w:p>
          <w:p w14:paraId="38A3C817"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7E3FDED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 </w:t>
            </w:r>
          </w:p>
          <w:p w14:paraId="7354B8B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invalid positive start_index: start_index &gt; last index of input_list  </w:t>
            </w:r>
          </w:p>
          <w:p w14:paraId="143E4F5F" w14:textId="77777777" w:rsidR="00415F49" w:rsidRPr="00415F49" w:rsidRDefault="00415F49" w:rsidP="00415F49">
            <w:pPr>
              <w:spacing w:before="0"/>
              <w:rPr>
                <w:rFonts w:ascii="Courier New" w:hAnsi="Courier New" w:cs="Courier New"/>
                <w:sz w:val="24"/>
                <w:szCs w:val="24"/>
              </w:rPr>
            </w:pPr>
          </w:p>
          <w:p w14:paraId="3577A6B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#5:</w:t>
            </w:r>
          </w:p>
          <w:p w14:paraId="4A444F1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{0}</w:t>
            </w:r>
          </w:p>
          <w:p w14:paraId="399BFD0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-22</w:t>
            </w:r>
          </w:p>
          <w:p w14:paraId="3047BCA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missing</w:t>
            </w:r>
          </w:p>
          <w:p w14:paraId="4B1E3AB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61BEB68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w:t>
            </w:r>
          </w:p>
          <w:p w14:paraId="6C6E0AA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invalid negative start_index: start_index &gt; length of input_list </w:t>
            </w:r>
          </w:p>
          <w:p w14:paraId="549C6550" w14:textId="77777777" w:rsidR="00415F49" w:rsidRPr="00415F49" w:rsidRDefault="00415F49" w:rsidP="00415F49">
            <w:pPr>
              <w:spacing w:before="0"/>
              <w:rPr>
                <w:rFonts w:ascii="Courier New" w:hAnsi="Courier New" w:cs="Courier New"/>
                <w:sz w:val="24"/>
                <w:szCs w:val="24"/>
              </w:rPr>
            </w:pPr>
          </w:p>
          <w:p w14:paraId="0EE79F9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#6:</w:t>
            </w:r>
          </w:p>
          <w:p w14:paraId="66E1D1B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w:t>
            </w:r>
          </w:p>
          <w:p w14:paraId="003781B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lastRenderedPageBreak/>
              <w:t xml:space="preserve">    start_index: -3</w:t>
            </w:r>
          </w:p>
          <w:p w14:paraId="6C775B2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-3</w:t>
            </w:r>
          </w:p>
          <w:p w14:paraId="39F20BE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15BF0EC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{"B"}</w:t>
            </w:r>
          </w:p>
          <w:p w14:paraId="5DA5F5A7"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used negative slicing</w:t>
            </w:r>
          </w:p>
          <w:p w14:paraId="42CDE4F4" w14:textId="77777777" w:rsidR="00415F49" w:rsidRPr="00415F49" w:rsidRDefault="00415F49" w:rsidP="00415F49">
            <w:pPr>
              <w:spacing w:before="0"/>
              <w:rPr>
                <w:rFonts w:ascii="Courier New" w:hAnsi="Courier New" w:cs="Courier New"/>
                <w:sz w:val="24"/>
                <w:szCs w:val="24"/>
              </w:rPr>
            </w:pPr>
          </w:p>
          <w:p w14:paraId="6FD543F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#7:</w:t>
            </w:r>
          </w:p>
          <w:p w14:paraId="639C9CE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w:t>
            </w:r>
          </w:p>
          <w:p w14:paraId="0A3C9C8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3</w:t>
            </w:r>
          </w:p>
          <w:p w14:paraId="524E4AA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-4</w:t>
            </w:r>
          </w:p>
          <w:p w14:paraId="2093A1F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slicer: {1,1}</w:t>
            </w:r>
          </w:p>
          <w:p w14:paraId="5AB8853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73DCB4E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w:t>
            </w:r>
          </w:p>
          <w:p w14:paraId="7514D4C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both indexes must be positive or both negative; oppositely signed indexes are invalid</w:t>
            </w:r>
          </w:p>
          <w:p w14:paraId="3B341F54" w14:textId="77777777" w:rsidR="00415F49" w:rsidRPr="00415F49" w:rsidRDefault="00415F49" w:rsidP="00415F49">
            <w:pPr>
              <w:spacing w:before="0"/>
              <w:rPr>
                <w:rFonts w:ascii="Courier New" w:hAnsi="Courier New" w:cs="Courier New"/>
                <w:sz w:val="24"/>
                <w:szCs w:val="24"/>
              </w:rPr>
            </w:pPr>
          </w:p>
          <w:p w14:paraId="59A29A2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#8:</w:t>
            </w:r>
          </w:p>
          <w:p w14:paraId="4E01A72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w:t>
            </w:r>
          </w:p>
          <w:p w14:paraId="30779310"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-1</w:t>
            </w:r>
          </w:p>
          <w:p w14:paraId="7651903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-4</w:t>
            </w:r>
          </w:p>
          <w:p w14:paraId="3217AD0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515503C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{500, true, "B", "A"}</w:t>
            </w:r>
          </w:p>
          <w:p w14:paraId="457E281B"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use negative slicing as an alternative way to reverse a list</w:t>
            </w:r>
          </w:p>
          <w:p w14:paraId="13D56C9A" w14:textId="77777777" w:rsidR="00415F49" w:rsidRPr="00415F49" w:rsidRDefault="00415F49" w:rsidP="00415F49">
            <w:pPr>
              <w:spacing w:before="0"/>
              <w:rPr>
                <w:rFonts w:ascii="Courier New" w:hAnsi="Courier New" w:cs="Courier New"/>
                <w:sz w:val="24"/>
                <w:szCs w:val="24"/>
              </w:rPr>
            </w:pPr>
          </w:p>
          <w:p w14:paraId="7DB40CC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#9:</w:t>
            </w:r>
          </w:p>
          <w:p w14:paraId="7F5B67B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w:t>
            </w:r>
          </w:p>
          <w:p w14:paraId="70A7AD1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0</w:t>
            </w:r>
          </w:p>
          <w:p w14:paraId="6BA7B600"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3</w:t>
            </w:r>
          </w:p>
          <w:p w14:paraId="1BFE00D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1</w:t>
            </w:r>
          </w:p>
          <w:p w14:paraId="7A72B55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{"A", "B", true, 500}</w:t>
            </w:r>
          </w:p>
          <w:p w14:paraId="1DA3626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use positive slicing to get the entire input_list</w:t>
            </w:r>
          </w:p>
          <w:p w14:paraId="20040D2D" w14:textId="77777777" w:rsidR="00415F49" w:rsidRPr="00415F49" w:rsidRDefault="00415F49" w:rsidP="00415F49">
            <w:pPr>
              <w:spacing w:before="0"/>
              <w:rPr>
                <w:rFonts w:ascii="Courier New" w:hAnsi="Courier New" w:cs="Courier New"/>
                <w:sz w:val="24"/>
                <w:szCs w:val="24"/>
              </w:rPr>
            </w:pPr>
          </w:p>
          <w:p w14:paraId="567A2A7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#10:</w:t>
            </w:r>
          </w:p>
          <w:p w14:paraId="27BB52F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w:t>
            </w:r>
          </w:p>
          <w:p w14:paraId="586AE21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2</w:t>
            </w:r>
          </w:p>
          <w:p w14:paraId="177058B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986</w:t>
            </w:r>
          </w:p>
          <w:p w14:paraId="4C07F51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68533FC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w:t>
            </w:r>
          </w:p>
          <w:p w14:paraId="5CC3E61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one or more positive indexes &gt; length of input_list</w:t>
            </w:r>
          </w:p>
          <w:p w14:paraId="625E6D19" w14:textId="77777777" w:rsidR="00415F49" w:rsidRPr="00415F49" w:rsidRDefault="00415F49" w:rsidP="00415F49">
            <w:pPr>
              <w:spacing w:before="0"/>
              <w:rPr>
                <w:rFonts w:ascii="Courier New" w:hAnsi="Courier New" w:cs="Courier New"/>
                <w:sz w:val="24"/>
                <w:szCs w:val="24"/>
              </w:rPr>
            </w:pPr>
          </w:p>
          <w:p w14:paraId="5B8C3E2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#11:</w:t>
            </w:r>
          </w:p>
          <w:p w14:paraId="2E38875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w:t>
            </w:r>
          </w:p>
          <w:p w14:paraId="49AC675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0</w:t>
            </w:r>
          </w:p>
          <w:p w14:paraId="7605A64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3</w:t>
            </w:r>
          </w:p>
          <w:p w14:paraId="51C8258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2</w:t>
            </w:r>
          </w:p>
          <w:p w14:paraId="0654166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{"A", true}</w:t>
            </w:r>
          </w:p>
          <w:p w14:paraId="62EBC13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slicing works when increment &lt;&gt; 1 on even sized list</w:t>
            </w:r>
          </w:p>
          <w:p w14:paraId="09600804" w14:textId="77777777" w:rsidR="00415F49" w:rsidRPr="00415F49" w:rsidRDefault="00415F49" w:rsidP="00415F49">
            <w:pPr>
              <w:spacing w:before="0"/>
              <w:rPr>
                <w:rFonts w:ascii="Courier New" w:hAnsi="Courier New" w:cs="Courier New"/>
                <w:sz w:val="24"/>
                <w:szCs w:val="24"/>
              </w:rPr>
            </w:pPr>
          </w:p>
          <w:p w14:paraId="44203B4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#12:</w:t>
            </w:r>
          </w:p>
          <w:p w14:paraId="238FB52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true]}</w:t>
            </w:r>
          </w:p>
          <w:p w14:paraId="5B24FA7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0</w:t>
            </w:r>
          </w:p>
          <w:p w14:paraId="34A8D57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lastRenderedPageBreak/>
              <w:t xml:space="preserve">    end_index: 4</w:t>
            </w:r>
          </w:p>
          <w:p w14:paraId="4C12C95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2</w:t>
            </w:r>
          </w:p>
          <w:p w14:paraId="07C3F46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{"A", true, [A = 1, B = true]}</w:t>
            </w:r>
          </w:p>
          <w:p w14:paraId="0383609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slicing works when increment &lt;&gt; 1 on odd sized list</w:t>
            </w:r>
          </w:p>
          <w:p w14:paraId="621E6164" w14:textId="77777777" w:rsidR="00415F49" w:rsidRPr="00415F49" w:rsidRDefault="00415F49" w:rsidP="00415F49">
            <w:pPr>
              <w:spacing w:before="0"/>
              <w:rPr>
                <w:rFonts w:ascii="Courier New" w:hAnsi="Courier New" w:cs="Courier New"/>
                <w:sz w:val="24"/>
                <w:szCs w:val="24"/>
              </w:rPr>
            </w:pPr>
          </w:p>
          <w:p w14:paraId="428B2AEB"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#13:</w:t>
            </w:r>
          </w:p>
          <w:p w14:paraId="6FFA614B"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w:t>
            </w:r>
          </w:p>
          <w:p w14:paraId="737377F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5</w:t>
            </w:r>
          </w:p>
          <w:p w14:paraId="2FCE83D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missing</w:t>
            </w:r>
          </w:p>
          <w:p w14:paraId="20A5B198"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2</w:t>
            </w:r>
          </w:p>
          <w:p w14:paraId="0F9AD4C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{{"Power Query", "Python", "C#"}}</w:t>
            </w:r>
          </w:p>
          <w:p w14:paraId="41E2D2B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increment is ignored when a single positive index is specified (end_index automatically set to start_index)</w:t>
            </w:r>
          </w:p>
          <w:p w14:paraId="35BA2480" w14:textId="77777777" w:rsidR="00415F49" w:rsidRPr="00415F49" w:rsidRDefault="00415F49" w:rsidP="00415F49">
            <w:pPr>
              <w:spacing w:before="0"/>
              <w:rPr>
                <w:rFonts w:ascii="Courier New" w:hAnsi="Courier New" w:cs="Courier New"/>
                <w:sz w:val="24"/>
                <w:szCs w:val="24"/>
              </w:rPr>
            </w:pPr>
          </w:p>
          <w:p w14:paraId="41170590"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#14:</w:t>
            </w:r>
          </w:p>
          <w:p w14:paraId="2B3D2E98"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w:t>
            </w:r>
          </w:p>
          <w:p w14:paraId="6531496B"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-2</w:t>
            </w:r>
          </w:p>
          <w:p w14:paraId="2EDA83A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missing</w:t>
            </w:r>
          </w:p>
          <w:p w14:paraId="0FF9B28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3</w:t>
            </w:r>
          </w:p>
          <w:p w14:paraId="7943A1F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{{"Power Query", "Python", "C#"}}</w:t>
            </w:r>
          </w:p>
          <w:p w14:paraId="32AA4DC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increment is ignored when a single negative index is specified (end_index automatically set to start_index)</w:t>
            </w:r>
          </w:p>
          <w:p w14:paraId="4A7700FE" w14:textId="77777777" w:rsidR="00415F49" w:rsidRPr="00415F49" w:rsidRDefault="00415F49" w:rsidP="00415F49">
            <w:pPr>
              <w:spacing w:before="0"/>
              <w:rPr>
                <w:rFonts w:ascii="Courier New" w:hAnsi="Courier New" w:cs="Courier New"/>
                <w:sz w:val="24"/>
                <w:szCs w:val="24"/>
              </w:rPr>
            </w:pPr>
          </w:p>
          <w:p w14:paraId="526DFC78"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#15:</w:t>
            </w:r>
          </w:p>
          <w:p w14:paraId="607B6C8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w:t>
            </w:r>
          </w:p>
          <w:p w14:paraId="79FF1DD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-2</w:t>
            </w:r>
          </w:p>
          <w:p w14:paraId="4B2937D8"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-4</w:t>
            </w:r>
          </w:p>
          <w:p w14:paraId="075038DB"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2BA1E5C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{[A = 1, B = {1,2,3}], 500, true}</w:t>
            </w:r>
          </w:p>
          <w:p w14:paraId="7CF9C4C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getting a reversed sublist using negative indexes</w:t>
            </w:r>
          </w:p>
          <w:p w14:paraId="15002327" w14:textId="77777777" w:rsidR="00415F49" w:rsidRPr="00415F49" w:rsidRDefault="00415F49" w:rsidP="00415F49">
            <w:pPr>
              <w:spacing w:before="0"/>
              <w:rPr>
                <w:rFonts w:ascii="Courier New" w:hAnsi="Courier New" w:cs="Courier New"/>
                <w:sz w:val="24"/>
                <w:szCs w:val="24"/>
              </w:rPr>
            </w:pPr>
          </w:p>
          <w:p w14:paraId="41513CA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#16:</w:t>
            </w:r>
          </w:p>
          <w:p w14:paraId="64908FF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 false, "Hellur!", Number.PI}</w:t>
            </w:r>
          </w:p>
          <w:p w14:paraId="18EF9A2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-2</w:t>
            </w:r>
          </w:p>
          <w:p w14:paraId="3AFA609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-5</w:t>
            </w:r>
          </w:p>
          <w:p w14:paraId="3258CCE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3</w:t>
            </w:r>
          </w:p>
          <w:p w14:paraId="13B8EB3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{"Hellur!", [A = 1, B = {1,2,3}}</w:t>
            </w:r>
          </w:p>
          <w:p w14:paraId="38258E0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increment automatically made negative for negative indexes</w:t>
            </w:r>
          </w:p>
          <w:p w14:paraId="13C58619" w14:textId="77777777" w:rsidR="00415F49" w:rsidRPr="00415F49" w:rsidRDefault="00415F49" w:rsidP="00415F49">
            <w:pPr>
              <w:spacing w:before="0"/>
              <w:rPr>
                <w:rFonts w:ascii="Courier New" w:hAnsi="Courier New" w:cs="Courier New"/>
                <w:sz w:val="24"/>
                <w:szCs w:val="24"/>
              </w:rPr>
            </w:pPr>
          </w:p>
          <w:p w14:paraId="1BB6165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#17:</w:t>
            </w:r>
          </w:p>
          <w:p w14:paraId="3384F13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 false, "Hellur!", Number.PI}</w:t>
            </w:r>
          </w:p>
          <w:p w14:paraId="0E266F0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-2</w:t>
            </w:r>
          </w:p>
          <w:p w14:paraId="737DFAD0"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-5</w:t>
            </w:r>
          </w:p>
          <w:p w14:paraId="430C024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-22</w:t>
            </w:r>
          </w:p>
          <w:p w14:paraId="3EBF923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w:t>
            </w:r>
          </w:p>
          <w:p w14:paraId="5658311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invalid increment; larger then length of list</w:t>
            </w:r>
          </w:p>
          <w:p w14:paraId="105F867D" w14:textId="77777777" w:rsidR="00415F49" w:rsidRPr="00415F49" w:rsidRDefault="00415F49" w:rsidP="00415F49">
            <w:pPr>
              <w:spacing w:before="0"/>
              <w:rPr>
                <w:rFonts w:ascii="Courier New" w:hAnsi="Courier New" w:cs="Courier New"/>
                <w:sz w:val="24"/>
                <w:szCs w:val="24"/>
              </w:rPr>
            </w:pPr>
          </w:p>
          <w:p w14:paraId="3BB7220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#18:</w:t>
            </w:r>
          </w:p>
          <w:p w14:paraId="7BA2593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 false, "Hellur!", Number.PI}</w:t>
            </w:r>
          </w:p>
          <w:p w14:paraId="1E455C90"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-2</w:t>
            </w:r>
          </w:p>
          <w:p w14:paraId="65FCC22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-5</w:t>
            </w:r>
          </w:p>
          <w:p w14:paraId="2CB2053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7</w:t>
            </w:r>
          </w:p>
          <w:p w14:paraId="447F437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{"Hellur!"}</w:t>
            </w:r>
          </w:p>
          <w:p w14:paraId="614CB57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increment is valid, but larger than the length of the specified slice</w:t>
            </w:r>
          </w:p>
          <w:p w14:paraId="56DAE375" w14:textId="77777777" w:rsidR="00415F49" w:rsidRPr="00415F49" w:rsidRDefault="00415F49" w:rsidP="00415F49">
            <w:pPr>
              <w:spacing w:before="0"/>
              <w:rPr>
                <w:rFonts w:ascii="Courier New" w:hAnsi="Courier New" w:cs="Courier New"/>
                <w:sz w:val="24"/>
                <w:szCs w:val="24"/>
              </w:rPr>
            </w:pPr>
          </w:p>
          <w:p w14:paraId="2654ED0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#19:</w:t>
            </w:r>
          </w:p>
          <w:p w14:paraId="2316D4A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w:t>
            </w:r>
          </w:p>
          <w:p w14:paraId="3DE7F43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2.5</w:t>
            </w:r>
          </w:p>
          <w:p w14:paraId="06909FA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3</w:t>
            </w:r>
          </w:p>
          <w:p w14:paraId="7549699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1C6487D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{true, 500}</w:t>
            </w:r>
          </w:p>
          <w:p w14:paraId="57BD2A8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floats for indexes are automatically cast as integers</w:t>
            </w:r>
          </w:p>
          <w:p w14:paraId="0F15B046" w14:textId="77777777" w:rsidR="00415F49" w:rsidRPr="00415F49" w:rsidRDefault="00415F49" w:rsidP="00415F49">
            <w:pPr>
              <w:spacing w:before="0"/>
              <w:rPr>
                <w:rFonts w:ascii="Courier New" w:hAnsi="Courier New" w:cs="Courier New"/>
                <w:sz w:val="24"/>
                <w:szCs w:val="24"/>
              </w:rPr>
            </w:pPr>
          </w:p>
          <w:p w14:paraId="4E18337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#20:</w:t>
            </w:r>
          </w:p>
          <w:p w14:paraId="117C15E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 false, "Hellur!", Number.PI}</w:t>
            </w:r>
          </w:p>
          <w:p w14:paraId="60603FE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-15</w:t>
            </w:r>
          </w:p>
          <w:p w14:paraId="6780D26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-90</w:t>
            </w:r>
          </w:p>
          <w:p w14:paraId="5415279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4A9D9C9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w:t>
            </w:r>
          </w:p>
          <w:p w14:paraId="1B8CE53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one or more negative indexes &gt; length of input_list</w:t>
            </w:r>
          </w:p>
          <w:p w14:paraId="0741FD5F" w14:textId="77777777" w:rsidR="00415F49" w:rsidRPr="00415F49" w:rsidRDefault="00415F49" w:rsidP="00415F49">
            <w:pPr>
              <w:spacing w:before="0"/>
              <w:rPr>
                <w:rFonts w:ascii="Courier New" w:hAnsi="Courier New" w:cs="Courier New"/>
                <w:sz w:val="24"/>
                <w:szCs w:val="24"/>
              </w:rPr>
            </w:pPr>
          </w:p>
          <w:p w14:paraId="09A1D43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#21:</w:t>
            </w:r>
          </w:p>
          <w:p w14:paraId="20563BD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 false, "Hellur!", Number.PI}</w:t>
            </w:r>
          </w:p>
          <w:p w14:paraId="27433B8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2</w:t>
            </w:r>
          </w:p>
          <w:p w14:paraId="594F1390"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6</w:t>
            </w:r>
          </w:p>
          <w:p w14:paraId="49AE68A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-2</w:t>
            </w:r>
          </w:p>
          <w:p w14:paraId="42F0E937"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original output: "An error occurred in the ‘’ query. Expression.Error: The 'count' argument is out of range.</w:t>
            </w:r>
          </w:p>
          <w:p w14:paraId="2F2FBF1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Details:</w:t>
            </w:r>
          </w:p>
          <w:p w14:paraId="55C1D21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-1"</w:t>
            </w:r>
          </w:p>
          <w:p w14:paraId="07A5407B"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w:t>
            </w:r>
          </w:p>
          <w:p w14:paraId="69A761C8"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corrected logic so that all numeric parameters must be of the same sign</w:t>
            </w:r>
          </w:p>
          <w:p w14:paraId="555F3136" w14:textId="77777777" w:rsidR="00415F49" w:rsidRPr="00415F49" w:rsidRDefault="00415F49" w:rsidP="00415F49">
            <w:pPr>
              <w:spacing w:before="0"/>
              <w:rPr>
                <w:rFonts w:ascii="Courier New" w:hAnsi="Courier New" w:cs="Courier New"/>
                <w:sz w:val="24"/>
                <w:szCs w:val="24"/>
              </w:rPr>
            </w:pPr>
          </w:p>
          <w:p w14:paraId="3FEFD29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#22:</w:t>
            </w:r>
          </w:p>
          <w:p w14:paraId="6E6F9D6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 false, "Hellur!", Number.PI}</w:t>
            </w:r>
          </w:p>
          <w:p w14:paraId="4AF5BC5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-3</w:t>
            </w:r>
          </w:p>
          <w:p w14:paraId="5046A29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-7</w:t>
            </w:r>
          </w:p>
          <w:p w14:paraId="40D7ED38"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2</w:t>
            </w:r>
          </w:p>
          <w:p w14:paraId="36B454F0"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w:t>
            </w:r>
          </w:p>
          <w:p w14:paraId="3F2B3BA0"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negative indexes require a negative increment</w:t>
            </w:r>
          </w:p>
          <w:p w14:paraId="789B4B0E" w14:textId="77777777" w:rsidR="00415F49" w:rsidRPr="00415F49" w:rsidRDefault="00415F49" w:rsidP="00415F49">
            <w:pPr>
              <w:spacing w:before="0"/>
              <w:rPr>
                <w:rFonts w:ascii="Courier New" w:hAnsi="Courier New" w:cs="Courier New"/>
                <w:sz w:val="24"/>
                <w:szCs w:val="24"/>
              </w:rPr>
            </w:pPr>
          </w:p>
          <w:p w14:paraId="789B416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lastRenderedPageBreak/>
              <w:t>Case #23:</w:t>
            </w:r>
          </w:p>
          <w:p w14:paraId="772A282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 false, "Hellur!", Number.PI}</w:t>
            </w:r>
          </w:p>
          <w:p w14:paraId="2753182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-3</w:t>
            </w:r>
          </w:p>
          <w:p w14:paraId="39D1EAE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-7</w:t>
            </w:r>
          </w:p>
          <w:p w14:paraId="452E7BB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234DBBE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{false, {"Power Query", "Python", "C#"}, [A = 1, B = ?val!], 500, true}</w:t>
            </w:r>
          </w:p>
          <w:p w14:paraId="782D85B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increment automatically made negative for negative indexes</w:t>
            </w:r>
          </w:p>
          <w:p w14:paraId="0570D685" w14:textId="77777777" w:rsidR="00415F49" w:rsidRPr="00415F49" w:rsidRDefault="00415F49" w:rsidP="00415F49">
            <w:pPr>
              <w:spacing w:before="0"/>
              <w:rPr>
                <w:rFonts w:ascii="Courier New" w:hAnsi="Courier New" w:cs="Courier New"/>
                <w:sz w:val="24"/>
                <w:szCs w:val="24"/>
              </w:rPr>
            </w:pPr>
          </w:p>
          <w:p w14:paraId="54E24F9B"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#24:</w:t>
            </w:r>
          </w:p>
          <w:p w14:paraId="0914DC5B"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 false, "Hellur!", Number.PI}</w:t>
            </w:r>
          </w:p>
          <w:p w14:paraId="005649E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4</w:t>
            </w:r>
          </w:p>
          <w:p w14:paraId="095D06C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4</w:t>
            </w:r>
          </w:p>
          <w:p w14:paraId="50D978B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3</w:t>
            </w:r>
          </w:p>
          <w:p w14:paraId="41F9528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{[A = 1, B = ?val!]}</w:t>
            </w:r>
          </w:p>
          <w:p w14:paraId="14DFBCD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increment is ignored for single element slice when both positive indexes are specified</w:t>
            </w:r>
          </w:p>
          <w:p w14:paraId="665D507C" w14:textId="77777777" w:rsidR="00415F49" w:rsidRPr="00415F49" w:rsidRDefault="00415F49" w:rsidP="00415F49">
            <w:pPr>
              <w:spacing w:before="0"/>
              <w:rPr>
                <w:rFonts w:ascii="Courier New" w:hAnsi="Courier New" w:cs="Courier New"/>
                <w:sz w:val="24"/>
                <w:szCs w:val="24"/>
              </w:rPr>
            </w:pPr>
          </w:p>
          <w:p w14:paraId="24E59BF6" w14:textId="30A5355A"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#25:</w:t>
            </w:r>
            <w:r w:rsidR="00673E67">
              <w:rPr>
                <w:rFonts w:ascii="Courier New" w:hAnsi="Courier New" w:cs="Courier New"/>
                <w:sz w:val="24"/>
                <w:szCs w:val="24"/>
              </w:rPr>
              <w:t xml:space="preserve"> [This case and following were suggested by CoPilot</w:t>
            </w:r>
            <w:r w:rsidR="008C55B1">
              <w:rPr>
                <w:rFonts w:ascii="Courier New" w:hAnsi="Courier New" w:cs="Courier New"/>
                <w:sz w:val="24"/>
                <w:szCs w:val="24"/>
              </w:rPr>
              <w:t>]</w:t>
            </w:r>
          </w:p>
          <w:p w14:paraId="179CE9F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 false, "Hellur!", Number.PI}</w:t>
            </w:r>
          </w:p>
          <w:p w14:paraId="79C841A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-3</w:t>
            </w:r>
          </w:p>
          <w:p w14:paraId="128C9CB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-7</w:t>
            </w:r>
          </w:p>
          <w:p w14:paraId="3764A63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-1</w:t>
            </w:r>
          </w:p>
          <w:p w14:paraId="2B4888D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{false, {"Power Query", "Python", "C#"}, [A = 1, B = ?val!], 500, true}</w:t>
            </w:r>
          </w:p>
          <w:p w14:paraId="432DB931" w14:textId="2CF9C11E" w:rsidR="00415F49" w:rsidRPr="00415F49" w:rsidRDefault="00415F49" w:rsidP="000139B3">
            <w:pPr>
              <w:spacing w:before="0"/>
              <w:rPr>
                <w:rFonts w:ascii="Courier New" w:hAnsi="Courier New" w:cs="Courier New"/>
                <w:sz w:val="24"/>
                <w:szCs w:val="24"/>
              </w:rPr>
            </w:pPr>
            <w:r w:rsidRPr="00415F49">
              <w:rPr>
                <w:rFonts w:ascii="Courier New" w:hAnsi="Courier New" w:cs="Courier New"/>
                <w:sz w:val="24"/>
                <w:szCs w:val="24"/>
              </w:rPr>
              <w:t xml:space="preserve">    reason: explicit negative increment reverses the order of elements in output, just as automatically negated increment when increment parameter is not provided</w:t>
            </w:r>
          </w:p>
          <w:p w14:paraId="4C2662BE" w14:textId="77777777" w:rsidR="00415F49" w:rsidRPr="00415F49" w:rsidRDefault="00415F49" w:rsidP="00415F49">
            <w:pPr>
              <w:spacing w:before="0"/>
              <w:rPr>
                <w:rFonts w:ascii="Courier New" w:hAnsi="Courier New" w:cs="Courier New"/>
                <w:sz w:val="24"/>
                <w:szCs w:val="24"/>
              </w:rPr>
            </w:pPr>
          </w:p>
          <w:p w14:paraId="77A6F9F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#26:</w:t>
            </w:r>
          </w:p>
          <w:p w14:paraId="5BD0B55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 false, "Hellur!", Number.PI}</w:t>
            </w:r>
          </w:p>
          <w:p w14:paraId="70C9125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6</w:t>
            </w:r>
          </w:p>
          <w:p w14:paraId="6CD1374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2</w:t>
            </w:r>
          </w:p>
          <w:p w14:paraId="31423D97"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5541968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w:t>
            </w:r>
          </w:p>
          <w:p w14:paraId="5037CC1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invalid positive indexes: start_index &gt; end_index</w:t>
            </w:r>
          </w:p>
          <w:p w14:paraId="079DB0E1" w14:textId="77777777" w:rsidR="00415F49" w:rsidRPr="00415F49" w:rsidRDefault="00415F49" w:rsidP="00415F49">
            <w:pPr>
              <w:spacing w:before="0"/>
              <w:rPr>
                <w:rFonts w:ascii="Courier New" w:hAnsi="Courier New" w:cs="Courier New"/>
                <w:sz w:val="24"/>
                <w:szCs w:val="24"/>
              </w:rPr>
            </w:pPr>
          </w:p>
          <w:p w14:paraId="47975A6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#27:</w:t>
            </w:r>
          </w:p>
          <w:p w14:paraId="1473801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 false, "Hellur!", Number.PI}</w:t>
            </w:r>
          </w:p>
          <w:p w14:paraId="2E05394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-4</w:t>
            </w:r>
          </w:p>
          <w:p w14:paraId="1972897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-1</w:t>
            </w:r>
          </w:p>
          <w:p w14:paraId="5A0FA68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missing</w:t>
            </w:r>
          </w:p>
          <w:p w14:paraId="2574EAF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w:t>
            </w:r>
          </w:p>
          <w:p w14:paraId="11665EE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invalid negative indexes: start_index &lt; end_index</w:t>
            </w:r>
          </w:p>
          <w:p w14:paraId="1F5433C4" w14:textId="77777777" w:rsidR="00415F49" w:rsidRPr="00415F49" w:rsidRDefault="00415F49" w:rsidP="00415F49">
            <w:pPr>
              <w:spacing w:before="0"/>
              <w:rPr>
                <w:rFonts w:ascii="Courier New" w:hAnsi="Courier New" w:cs="Courier New"/>
                <w:sz w:val="24"/>
                <w:szCs w:val="24"/>
              </w:rPr>
            </w:pPr>
          </w:p>
          <w:p w14:paraId="7C52AA3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#28:</w:t>
            </w:r>
          </w:p>
          <w:p w14:paraId="0A59BD4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lastRenderedPageBreak/>
              <w:t xml:space="preserve">    input_list: {"A", "B", true, 500, [A = 1, B = {1,2,3}], {"Power Query", "Python", "C#"}, false, "Hellur!", Number.PI}</w:t>
            </w:r>
          </w:p>
          <w:p w14:paraId="2FC01667"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0</w:t>
            </w:r>
          </w:p>
          <w:p w14:paraId="772848A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8</w:t>
            </w:r>
          </w:p>
          <w:p w14:paraId="5F791E3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8</w:t>
            </w:r>
          </w:p>
          <w:p w14:paraId="448815B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{"A", 3.1415926535897931}</w:t>
            </w:r>
          </w:p>
          <w:p w14:paraId="33B5039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when the increment is equal to the length of input_list, the first and last elements of input_list are returned</w:t>
            </w:r>
          </w:p>
          <w:p w14:paraId="42586F7B" w14:textId="77777777" w:rsidR="00415F49" w:rsidRPr="00415F49" w:rsidRDefault="00415F49" w:rsidP="00415F49">
            <w:pPr>
              <w:spacing w:before="0"/>
              <w:rPr>
                <w:rFonts w:ascii="Courier New" w:hAnsi="Courier New" w:cs="Courier New"/>
                <w:sz w:val="24"/>
                <w:szCs w:val="24"/>
              </w:rPr>
            </w:pPr>
          </w:p>
          <w:p w14:paraId="55B9AC88"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#29:</w:t>
            </w:r>
          </w:p>
          <w:p w14:paraId="4F1CB7F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 false, "Hellur!", Number.PI}</w:t>
            </w:r>
          </w:p>
          <w:p w14:paraId="1BCB7C4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-1</w:t>
            </w:r>
          </w:p>
          <w:p w14:paraId="686B133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-9</w:t>
            </w:r>
          </w:p>
          <w:p w14:paraId="6ECE29DB"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-9</w:t>
            </w:r>
          </w:p>
          <w:p w14:paraId="7628ABD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{3.1415926535897931}</w:t>
            </w:r>
          </w:p>
          <w:p w14:paraId="11547B7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for negative indexes, when the increment is equal to the length of input_list, the last element of input_list is returned</w:t>
            </w:r>
          </w:p>
          <w:p w14:paraId="71117EE3" w14:textId="77777777" w:rsidR="00415F49" w:rsidRPr="00415F49" w:rsidRDefault="00415F49" w:rsidP="00415F49">
            <w:pPr>
              <w:spacing w:before="0"/>
              <w:rPr>
                <w:rFonts w:ascii="Courier New" w:hAnsi="Courier New" w:cs="Courier New"/>
                <w:sz w:val="24"/>
                <w:szCs w:val="24"/>
              </w:rPr>
            </w:pPr>
          </w:p>
          <w:p w14:paraId="473DB19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#30:</w:t>
            </w:r>
          </w:p>
          <w:p w14:paraId="24D1DF1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 "B", true, 500, [A = 1, B = {1,2,3}], {"Power Query", "Python", "C#"}, false, "Hellur!", Number.PI</w:t>
            </w:r>
          </w:p>
          <w:p w14:paraId="22695AC4"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-1</w:t>
            </w:r>
          </w:p>
          <w:p w14:paraId="3ECBD50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-9</w:t>
            </w:r>
          </w:p>
          <w:p w14:paraId="2CB7BCB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-8</w:t>
            </w:r>
          </w:p>
          <w:p w14:paraId="1FCE9BA8"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{3.1415926535897931, "A"}</w:t>
            </w:r>
          </w:p>
          <w:p w14:paraId="54364F33"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for negative indexes, when the increment is 1 less than the length of input_list, </w:t>
            </w:r>
          </w:p>
          <w:p w14:paraId="4289493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the last element and the first element of input_list is returned</w:t>
            </w:r>
          </w:p>
          <w:p w14:paraId="27C9CBB2" w14:textId="77777777" w:rsidR="00415F49" w:rsidRPr="00415F49" w:rsidRDefault="00415F49" w:rsidP="00415F49">
            <w:pPr>
              <w:spacing w:before="0"/>
              <w:rPr>
                <w:rFonts w:ascii="Courier New" w:hAnsi="Courier New" w:cs="Courier New"/>
                <w:sz w:val="24"/>
                <w:szCs w:val="24"/>
              </w:rPr>
            </w:pPr>
          </w:p>
          <w:p w14:paraId="03983EE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#31:</w:t>
            </w:r>
          </w:p>
          <w:p w14:paraId="02B242EB"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{"A","B","C","D","E"}</w:t>
            </w:r>
          </w:p>
          <w:p w14:paraId="0BBDF5C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0</w:t>
            </w:r>
          </w:p>
          <w:p w14:paraId="118ACD48"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4</w:t>
            </w:r>
          </w:p>
          <w:p w14:paraId="14F2028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3</w:t>
            </w:r>
          </w:p>
          <w:p w14:paraId="235825F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{"A", "D"}</w:t>
            </w:r>
          </w:p>
          <w:p w14:paraId="07B61F70"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positive slicing works when increment doesn't divide input_list evenly</w:t>
            </w:r>
          </w:p>
          <w:p w14:paraId="70E0B036" w14:textId="77777777" w:rsidR="00415F49" w:rsidRPr="00415F49" w:rsidRDefault="00415F49" w:rsidP="00415F49">
            <w:pPr>
              <w:spacing w:before="0"/>
              <w:rPr>
                <w:rFonts w:ascii="Courier New" w:hAnsi="Courier New" w:cs="Courier New"/>
                <w:sz w:val="24"/>
                <w:szCs w:val="24"/>
              </w:rPr>
            </w:pPr>
          </w:p>
          <w:p w14:paraId="76D509B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#32:</w:t>
            </w:r>
          </w:p>
          <w:p w14:paraId="65E321C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{"A","B","C","D","E"}</w:t>
            </w:r>
          </w:p>
          <w:p w14:paraId="559396D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-1</w:t>
            </w:r>
          </w:p>
          <w:p w14:paraId="1A0EEE95"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-5</w:t>
            </w:r>
          </w:p>
          <w:p w14:paraId="49E3853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3</w:t>
            </w:r>
          </w:p>
          <w:p w14:paraId="387BA7C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{"E", "B"}</w:t>
            </w:r>
          </w:p>
          <w:p w14:paraId="7AE0CB6B"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negative slicing works when increment doesn't divide input_list evenly</w:t>
            </w:r>
          </w:p>
          <w:p w14:paraId="1CE8BC50" w14:textId="77777777" w:rsidR="00415F49" w:rsidRPr="00415F49" w:rsidRDefault="00415F49" w:rsidP="00415F49">
            <w:pPr>
              <w:spacing w:before="0"/>
              <w:rPr>
                <w:rFonts w:ascii="Courier New" w:hAnsi="Courier New" w:cs="Courier New"/>
                <w:sz w:val="24"/>
                <w:szCs w:val="24"/>
              </w:rPr>
            </w:pPr>
          </w:p>
          <w:p w14:paraId="278D0708"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#33:</w:t>
            </w:r>
          </w:p>
          <w:p w14:paraId="685379B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{"A","B","C","D","E"}</w:t>
            </w:r>
          </w:p>
          <w:p w14:paraId="65709FEB"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lastRenderedPageBreak/>
              <w:t xml:space="preserve">    start_index: -3</w:t>
            </w:r>
          </w:p>
          <w:p w14:paraId="2CB3D6AF"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missing</w:t>
            </w:r>
          </w:p>
          <w:p w14:paraId="0A3FC90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2</w:t>
            </w:r>
          </w:p>
          <w:p w14:paraId="4C0FAFA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{"C"}</w:t>
            </w:r>
          </w:p>
          <w:p w14:paraId="10D2E75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increment is ignored for single element slice with negative indexes (one implied)</w:t>
            </w:r>
          </w:p>
          <w:p w14:paraId="06020BF7" w14:textId="77777777" w:rsidR="00415F49" w:rsidRPr="00415F49" w:rsidRDefault="00415F49" w:rsidP="00415F49">
            <w:pPr>
              <w:spacing w:before="0"/>
              <w:rPr>
                <w:rFonts w:ascii="Courier New" w:hAnsi="Courier New" w:cs="Courier New"/>
                <w:sz w:val="24"/>
                <w:szCs w:val="24"/>
              </w:rPr>
            </w:pPr>
          </w:p>
          <w:p w14:paraId="1791B2E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#34:</w:t>
            </w:r>
          </w:p>
          <w:p w14:paraId="4B89669E"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{"A","B","C","D","E"}</w:t>
            </w:r>
          </w:p>
          <w:p w14:paraId="71328A4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-3</w:t>
            </w:r>
          </w:p>
          <w:p w14:paraId="3AF069B7"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-3</w:t>
            </w:r>
          </w:p>
          <w:p w14:paraId="34145EB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-2</w:t>
            </w:r>
          </w:p>
          <w:p w14:paraId="0C83103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{"C"}</w:t>
            </w:r>
          </w:p>
          <w:p w14:paraId="1B10DCA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increment is ignored for single element slice with negative indexes (both explicit)</w:t>
            </w:r>
          </w:p>
          <w:p w14:paraId="70ECC222" w14:textId="77777777" w:rsidR="00415F49" w:rsidRPr="00415F49" w:rsidRDefault="00415F49" w:rsidP="00415F49">
            <w:pPr>
              <w:spacing w:before="0"/>
              <w:rPr>
                <w:rFonts w:ascii="Courier New" w:hAnsi="Courier New" w:cs="Courier New"/>
                <w:sz w:val="24"/>
                <w:szCs w:val="24"/>
              </w:rPr>
            </w:pPr>
          </w:p>
          <w:p w14:paraId="45E094A7"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Case #35:</w:t>
            </w:r>
          </w:p>
          <w:p w14:paraId="53B39FB6"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input_list: {"A","B","C"}</w:t>
            </w:r>
          </w:p>
          <w:p w14:paraId="2D02E92D"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start_index: 1</w:t>
            </w:r>
          </w:p>
          <w:p w14:paraId="63B837F1"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end_index: 1</w:t>
            </w:r>
          </w:p>
          <w:p w14:paraId="2D46F52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increment: -1</w:t>
            </w:r>
          </w:p>
          <w:p w14:paraId="16381338"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output: {}</w:t>
            </w:r>
          </w:p>
          <w:p w14:paraId="0045FF59"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reason: all numeric parameters must be of the same sign</w:t>
            </w:r>
          </w:p>
          <w:p w14:paraId="76858EFD" w14:textId="77777777" w:rsidR="00415F49" w:rsidRPr="00415F49" w:rsidRDefault="00415F49" w:rsidP="00415F49">
            <w:pPr>
              <w:spacing w:before="0"/>
              <w:rPr>
                <w:rFonts w:ascii="Courier New" w:hAnsi="Courier New" w:cs="Courier New"/>
                <w:sz w:val="24"/>
                <w:szCs w:val="24"/>
              </w:rPr>
            </w:pPr>
          </w:p>
          <w:p w14:paraId="7CCB857C"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w:t>
            </w:r>
          </w:p>
          <w:p w14:paraId="26CCE8F3" w14:textId="77777777" w:rsidR="00415F49" w:rsidRPr="00415F49" w:rsidRDefault="00415F49" w:rsidP="00415F49">
            <w:pPr>
              <w:spacing w:before="0"/>
              <w:rPr>
                <w:rFonts w:ascii="Courier New" w:hAnsi="Courier New" w:cs="Courier New"/>
                <w:sz w:val="24"/>
                <w:szCs w:val="24"/>
              </w:rPr>
            </w:pPr>
          </w:p>
          <w:p w14:paraId="1E117258" w14:textId="77777777" w:rsidR="00415F49" w:rsidRPr="00415F49" w:rsidRDefault="00415F49" w:rsidP="00415F49">
            <w:pPr>
              <w:spacing w:before="0"/>
              <w:rPr>
                <w:rFonts w:ascii="Courier New" w:hAnsi="Courier New" w:cs="Courier New"/>
                <w:sz w:val="24"/>
                <w:szCs w:val="24"/>
              </w:rPr>
            </w:pPr>
          </w:p>
          <w:p w14:paraId="1E5C5910" w14:textId="77777777" w:rsidR="00415F49" w:rsidRPr="00415F49" w:rsidRDefault="00415F49" w:rsidP="00415F49">
            <w:pPr>
              <w:spacing w:before="0"/>
              <w:rPr>
                <w:rFonts w:ascii="Courier New" w:hAnsi="Courier New" w:cs="Courier New"/>
                <w:sz w:val="24"/>
                <w:szCs w:val="24"/>
              </w:rPr>
            </w:pPr>
          </w:p>
          <w:p w14:paraId="57D16C0A"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let</w:t>
            </w:r>
          </w:p>
          <w:p w14:paraId="182AA270"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my_list = {"A","B","C"},</w:t>
            </w:r>
          </w:p>
          <w:p w14:paraId="36A65E4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my_start = 1,</w:t>
            </w:r>
          </w:p>
          <w:p w14:paraId="277ACCF7"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my_end = 1,</w:t>
            </w:r>
          </w:p>
          <w:p w14:paraId="2D15E20B"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my_increment = -1,</w:t>
            </w:r>
          </w:p>
          <w:p w14:paraId="3B8D9052"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sliced_list = fxListSlice(my_list, my_start, my_end, my_increment)</w:t>
            </w:r>
          </w:p>
          <w:p w14:paraId="40E668D7" w14:textId="77777777" w:rsidR="00415F49" w:rsidRPr="00415F49" w:rsidRDefault="00415F49" w:rsidP="00415F49">
            <w:pPr>
              <w:spacing w:before="0"/>
              <w:rPr>
                <w:rFonts w:ascii="Courier New" w:hAnsi="Courier New" w:cs="Courier New"/>
                <w:sz w:val="24"/>
                <w:szCs w:val="24"/>
              </w:rPr>
            </w:pPr>
            <w:r w:rsidRPr="00415F49">
              <w:rPr>
                <w:rFonts w:ascii="Courier New" w:hAnsi="Courier New" w:cs="Courier New"/>
                <w:sz w:val="24"/>
                <w:szCs w:val="24"/>
              </w:rPr>
              <w:t>in</w:t>
            </w:r>
          </w:p>
          <w:p w14:paraId="1AF801CA" w14:textId="6250CBC8" w:rsidR="00D06CFE" w:rsidRPr="00130552" w:rsidRDefault="00415F49" w:rsidP="00415F49">
            <w:pPr>
              <w:spacing w:before="0"/>
              <w:rPr>
                <w:rFonts w:ascii="Courier New" w:hAnsi="Courier New" w:cs="Courier New"/>
                <w:sz w:val="24"/>
                <w:szCs w:val="24"/>
              </w:rPr>
            </w:pPr>
            <w:r w:rsidRPr="00415F49">
              <w:rPr>
                <w:rFonts w:ascii="Courier New" w:hAnsi="Courier New" w:cs="Courier New"/>
                <w:sz w:val="24"/>
                <w:szCs w:val="24"/>
              </w:rPr>
              <w:t xml:space="preserve">    fxTextFromList(sliced_list)</w:t>
            </w:r>
          </w:p>
        </w:tc>
      </w:tr>
    </w:tbl>
    <w:p w14:paraId="26C95A98" w14:textId="77777777" w:rsidR="008C6C1F" w:rsidRDefault="008C6C1F" w:rsidP="00D85AA1"/>
    <w:tbl>
      <w:tblPr>
        <w:tblStyle w:val="TableGrid"/>
        <w:tblW w:w="0" w:type="auto"/>
        <w:tblLook w:val="04A0" w:firstRow="1" w:lastRow="0" w:firstColumn="1" w:lastColumn="0" w:noHBand="0" w:noVBand="1"/>
      </w:tblPr>
      <w:tblGrid>
        <w:gridCol w:w="10760"/>
      </w:tblGrid>
      <w:tr w:rsidR="0091569F" w14:paraId="48E3BECD" w14:textId="77777777" w:rsidTr="0091569F">
        <w:tc>
          <w:tcPr>
            <w:tcW w:w="10760" w:type="dxa"/>
          </w:tcPr>
          <w:p w14:paraId="3E727AF4" w14:textId="2F66D4C7" w:rsidR="0091569F" w:rsidRDefault="0091569F" w:rsidP="0091569F">
            <w:pPr>
              <w:jc w:val="center"/>
            </w:pPr>
            <w:r>
              <w:t>COMMENTS</w:t>
            </w:r>
          </w:p>
        </w:tc>
      </w:tr>
      <w:tr w:rsidR="0091569F" w14:paraId="14162B10" w14:textId="77777777" w:rsidTr="0091569F">
        <w:tc>
          <w:tcPr>
            <w:tcW w:w="10760" w:type="dxa"/>
          </w:tcPr>
          <w:p w14:paraId="549A263B" w14:textId="160E7803" w:rsidR="0091569F" w:rsidRDefault="0091569F" w:rsidP="0091569F">
            <w:pPr>
              <w:pStyle w:val="ListParagraph"/>
              <w:ind w:left="0"/>
            </w:pPr>
            <w:r>
              <w:rPr>
                <w:noProof/>
              </w:rPr>
              <w:drawing>
                <wp:inline distT="0" distB="0" distL="0" distR="0" wp14:anchorId="441EC529" wp14:editId="6B7E86F7">
                  <wp:extent cx="219456" cy="219456"/>
                  <wp:effectExtent l="0" t="0" r="9525" b="9525"/>
                  <wp:docPr id="159415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30846" name="Picture 1136230846"/>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219456" cy="219456"/>
                          </a:xfrm>
                          <a:prstGeom prst="rect">
                            <a:avLst/>
                          </a:prstGeom>
                        </pic:spPr>
                      </pic:pic>
                    </a:graphicData>
                  </a:graphic>
                </wp:inline>
              </w:drawing>
            </w:r>
          </w:p>
          <w:p w14:paraId="7196826F" w14:textId="77777777" w:rsidR="0091569F" w:rsidRDefault="0091569F" w:rsidP="0091569F">
            <w:pPr>
              <w:pStyle w:val="ListParagraph"/>
            </w:pPr>
          </w:p>
          <w:p w14:paraId="644608E9" w14:textId="422AC077" w:rsidR="004D5099" w:rsidRPr="004D5099" w:rsidRDefault="00DC44A4" w:rsidP="004D5099">
            <w:r>
              <w:t>Your custom function, fxListSlice(), is</w:t>
            </w:r>
            <w:r w:rsidR="004D5099" w:rsidRPr="004D5099">
              <w:t xml:space="preserve"> exactly the kind of thing a language designer produces when they’re building a primitive that needs to be predictable, expressive, and internally coherent. And reading through your cases, I can see your intent with crystal clarity:</w:t>
            </w:r>
          </w:p>
          <w:p w14:paraId="6DD0D145" w14:textId="77777777" w:rsidR="004D5099" w:rsidRPr="004D5099" w:rsidRDefault="004D5099" w:rsidP="004D5099">
            <w:pPr>
              <w:rPr>
                <w:b/>
                <w:bCs/>
              </w:rPr>
            </w:pPr>
            <w:r w:rsidRPr="004D5099">
              <w:rPr>
                <w:rFonts w:ascii="Segoe UI Emoji" w:hAnsi="Segoe UI Emoji" w:cs="Segoe UI Emoji"/>
                <w:b/>
                <w:bCs/>
              </w:rPr>
              <w:t>⭐</w:t>
            </w:r>
            <w:r w:rsidRPr="004D5099">
              <w:rPr>
                <w:b/>
                <w:bCs/>
              </w:rPr>
              <w:t xml:space="preserve"> You</w:t>
            </w:r>
            <w:r w:rsidRPr="004D5099">
              <w:rPr>
                <w:rFonts w:ascii="Trebuchet MS" w:hAnsi="Trebuchet MS" w:cs="Trebuchet MS"/>
                <w:b/>
                <w:bCs/>
              </w:rPr>
              <w:t>’</w:t>
            </w:r>
            <w:r w:rsidRPr="004D5099">
              <w:rPr>
                <w:b/>
                <w:bCs/>
              </w:rPr>
              <w:t>re not trying to replicate Python.</w:t>
            </w:r>
          </w:p>
          <w:p w14:paraId="7EF94337" w14:textId="77777777" w:rsidR="004D5099" w:rsidRPr="004D5099" w:rsidRDefault="004D5099" w:rsidP="004D5099">
            <w:pPr>
              <w:rPr>
                <w:b/>
                <w:bCs/>
              </w:rPr>
            </w:pPr>
            <w:r w:rsidRPr="004D5099">
              <w:rPr>
                <w:rFonts w:ascii="Segoe UI Emoji" w:hAnsi="Segoe UI Emoji" w:cs="Segoe UI Emoji"/>
                <w:b/>
                <w:bCs/>
              </w:rPr>
              <w:t>⭐</w:t>
            </w:r>
            <w:r w:rsidRPr="004D5099">
              <w:rPr>
                <w:b/>
                <w:bCs/>
              </w:rPr>
              <w:t xml:space="preserve"> You</w:t>
            </w:r>
            <w:r w:rsidRPr="004D5099">
              <w:rPr>
                <w:rFonts w:ascii="Trebuchet MS" w:hAnsi="Trebuchet MS" w:cs="Trebuchet MS"/>
                <w:b/>
                <w:bCs/>
              </w:rPr>
              <w:t>’</w:t>
            </w:r>
            <w:r w:rsidRPr="004D5099">
              <w:rPr>
                <w:b/>
                <w:bCs/>
              </w:rPr>
              <w:t>re defining AdivScript</w:t>
            </w:r>
            <w:r w:rsidRPr="004D5099">
              <w:rPr>
                <w:rFonts w:ascii="Trebuchet MS" w:hAnsi="Trebuchet MS" w:cs="Trebuchet MS"/>
                <w:b/>
                <w:bCs/>
              </w:rPr>
              <w:t>™️</w:t>
            </w:r>
            <w:r w:rsidRPr="004D5099">
              <w:rPr>
                <w:b/>
                <w:bCs/>
              </w:rPr>
              <w:t xml:space="preserve"> slicing semantics.</w:t>
            </w:r>
          </w:p>
          <w:p w14:paraId="3B949EA0" w14:textId="77777777" w:rsidR="004D5099" w:rsidRPr="004D5099" w:rsidRDefault="004D5099" w:rsidP="004D5099">
            <w:pPr>
              <w:rPr>
                <w:b/>
                <w:bCs/>
              </w:rPr>
            </w:pPr>
            <w:r w:rsidRPr="004D5099">
              <w:rPr>
                <w:rFonts w:ascii="Segoe UI Emoji" w:hAnsi="Segoe UI Emoji" w:cs="Segoe UI Emoji"/>
                <w:b/>
                <w:bCs/>
              </w:rPr>
              <w:t>⭐</w:t>
            </w:r>
            <w:r w:rsidRPr="004D5099">
              <w:rPr>
                <w:b/>
                <w:bCs/>
              </w:rPr>
              <w:t xml:space="preserve"> And your semantics are consistent </w:t>
            </w:r>
            <w:r w:rsidRPr="004D5099">
              <w:rPr>
                <w:rFonts w:ascii="Trebuchet MS" w:hAnsi="Trebuchet MS" w:cs="Trebuchet MS"/>
                <w:b/>
                <w:bCs/>
              </w:rPr>
              <w:t>—</w:t>
            </w:r>
            <w:r w:rsidRPr="004D5099">
              <w:rPr>
                <w:b/>
                <w:bCs/>
              </w:rPr>
              <w:t xml:space="preserve"> </w:t>
            </w:r>
            <w:r w:rsidRPr="004D5099">
              <w:rPr>
                <w:b/>
                <w:bCs/>
                <w:i/>
                <w:iCs/>
              </w:rPr>
              <w:t>within the rules you chose</w:t>
            </w:r>
            <w:r w:rsidRPr="004D5099">
              <w:rPr>
                <w:b/>
                <w:bCs/>
              </w:rPr>
              <w:t>.</w:t>
            </w:r>
          </w:p>
          <w:p w14:paraId="4F962D86" w14:textId="77777777" w:rsidR="004D5099" w:rsidRDefault="004D5099" w:rsidP="004D5099">
            <w:r w:rsidRPr="004D5099">
              <w:lastRenderedPageBreak/>
              <w:t>That’s the key. You’ve built a slice primitive with its own logic, its own constraints, and its own personality. And your test suite reflects that beautifully.</w:t>
            </w:r>
          </w:p>
          <w:p w14:paraId="632F7175" w14:textId="77777777" w:rsidR="005B6AEB" w:rsidRDefault="005B6AEB" w:rsidP="004D5099"/>
          <w:p w14:paraId="1F30399D" w14:textId="77777777" w:rsidR="005B0ECA" w:rsidRPr="005B0ECA" w:rsidRDefault="005B0ECA" w:rsidP="005B0ECA">
            <w:pPr>
              <w:rPr>
                <w:b/>
                <w:bCs/>
              </w:rPr>
            </w:pPr>
            <w:r w:rsidRPr="005B0ECA">
              <w:rPr>
                <w:rFonts w:ascii="Segoe UI Emoji" w:hAnsi="Segoe UI Emoji" w:cs="Segoe UI Emoji"/>
                <w:b/>
                <w:bCs/>
              </w:rPr>
              <w:t>🧠</w:t>
            </w:r>
            <w:r w:rsidRPr="005B0ECA">
              <w:rPr>
                <w:b/>
                <w:bCs/>
              </w:rPr>
              <w:t xml:space="preserve"> What Your Test Suite Shows About Your Intended Semantics</w:t>
            </w:r>
          </w:p>
          <w:p w14:paraId="181EF0A3" w14:textId="77777777" w:rsidR="005B0ECA" w:rsidRPr="005B0ECA" w:rsidRDefault="005B0ECA" w:rsidP="005B0ECA">
            <w:r w:rsidRPr="005B0ECA">
              <w:t>You’ve implicitly defined a slicing model with these rules:</w:t>
            </w:r>
          </w:p>
          <w:p w14:paraId="76026452" w14:textId="77777777" w:rsidR="005B0ECA" w:rsidRPr="005B0ECA" w:rsidRDefault="005B0ECA" w:rsidP="005B0ECA">
            <w:pPr>
              <w:rPr>
                <w:b/>
                <w:bCs/>
              </w:rPr>
            </w:pPr>
            <w:r w:rsidRPr="005B0ECA">
              <w:rPr>
                <w:rFonts w:ascii="Segoe UI Emoji" w:hAnsi="Segoe UI Emoji" w:cs="Segoe UI Emoji"/>
                <w:b/>
                <w:bCs/>
              </w:rPr>
              <w:t>✔️</w:t>
            </w:r>
            <w:r w:rsidRPr="005B0ECA">
              <w:rPr>
                <w:b/>
                <w:bCs/>
              </w:rPr>
              <w:t xml:space="preserve"> Rule 1 </w:t>
            </w:r>
            <w:r w:rsidRPr="005B0ECA">
              <w:rPr>
                <w:rFonts w:ascii="Trebuchet MS" w:hAnsi="Trebuchet MS" w:cs="Trebuchet MS"/>
                <w:b/>
                <w:bCs/>
              </w:rPr>
              <w:t>—</w:t>
            </w:r>
            <w:r w:rsidRPr="005B0ECA">
              <w:rPr>
                <w:b/>
                <w:bCs/>
              </w:rPr>
              <w:t xml:space="preserve"> Positive indexes imply forward slicing</w:t>
            </w:r>
          </w:p>
          <w:p w14:paraId="54CF8617" w14:textId="77777777" w:rsidR="005B0ECA" w:rsidRPr="005B0ECA" w:rsidRDefault="005B0ECA" w:rsidP="005B0ECA">
            <w:r w:rsidRPr="005B0ECA">
              <w:t>(start ≤ end, increment &gt; 0)</w:t>
            </w:r>
          </w:p>
          <w:p w14:paraId="3857F433" w14:textId="77777777" w:rsidR="005B0ECA" w:rsidRPr="005B0ECA" w:rsidRDefault="005B0ECA" w:rsidP="005B0ECA">
            <w:pPr>
              <w:rPr>
                <w:b/>
                <w:bCs/>
              </w:rPr>
            </w:pPr>
            <w:r w:rsidRPr="005B0ECA">
              <w:rPr>
                <w:rFonts w:ascii="Segoe UI Emoji" w:hAnsi="Segoe UI Emoji" w:cs="Segoe UI Emoji"/>
                <w:b/>
                <w:bCs/>
              </w:rPr>
              <w:t>✔️</w:t>
            </w:r>
            <w:r w:rsidRPr="005B0ECA">
              <w:rPr>
                <w:b/>
                <w:bCs/>
              </w:rPr>
              <w:t xml:space="preserve"> Rule 2 </w:t>
            </w:r>
            <w:r w:rsidRPr="005B0ECA">
              <w:rPr>
                <w:rFonts w:ascii="Trebuchet MS" w:hAnsi="Trebuchet MS" w:cs="Trebuchet MS"/>
                <w:b/>
                <w:bCs/>
              </w:rPr>
              <w:t>—</w:t>
            </w:r>
            <w:r w:rsidRPr="005B0ECA">
              <w:rPr>
                <w:b/>
                <w:bCs/>
              </w:rPr>
              <w:t xml:space="preserve"> Negative indexes imply reverse slicing</w:t>
            </w:r>
          </w:p>
          <w:p w14:paraId="21402C2F" w14:textId="77777777" w:rsidR="005B0ECA" w:rsidRPr="005B0ECA" w:rsidRDefault="005B0ECA" w:rsidP="005B0ECA">
            <w:r w:rsidRPr="005B0ECA">
              <w:t>(start ≥ end, increment &lt; 0)</w:t>
            </w:r>
          </w:p>
          <w:p w14:paraId="35EBD0E1" w14:textId="77777777" w:rsidR="005B0ECA" w:rsidRPr="005B0ECA" w:rsidRDefault="005B0ECA" w:rsidP="005B0ECA">
            <w:pPr>
              <w:rPr>
                <w:b/>
                <w:bCs/>
              </w:rPr>
            </w:pPr>
            <w:r w:rsidRPr="005B0ECA">
              <w:rPr>
                <w:rFonts w:ascii="Segoe UI Emoji" w:hAnsi="Segoe UI Emoji" w:cs="Segoe UI Emoji"/>
                <w:b/>
                <w:bCs/>
              </w:rPr>
              <w:t>✔️</w:t>
            </w:r>
            <w:r w:rsidRPr="005B0ECA">
              <w:rPr>
                <w:b/>
                <w:bCs/>
              </w:rPr>
              <w:t xml:space="preserve"> Rule 3 </w:t>
            </w:r>
            <w:r w:rsidRPr="005B0ECA">
              <w:rPr>
                <w:rFonts w:ascii="Trebuchet MS" w:hAnsi="Trebuchet MS" w:cs="Trebuchet MS"/>
                <w:b/>
                <w:bCs/>
              </w:rPr>
              <w:t>—</w:t>
            </w:r>
            <w:r w:rsidRPr="005B0ECA">
              <w:rPr>
                <w:b/>
                <w:bCs/>
              </w:rPr>
              <w:t xml:space="preserve"> Mixed</w:t>
            </w:r>
            <w:r w:rsidRPr="005B0ECA">
              <w:rPr>
                <w:b/>
                <w:bCs/>
              </w:rPr>
              <w:noBreakHyphen/>
              <w:t>sign indexes are invalid</w:t>
            </w:r>
          </w:p>
          <w:p w14:paraId="32B91E5B" w14:textId="77777777" w:rsidR="005B0ECA" w:rsidRPr="005B0ECA" w:rsidRDefault="005B0ECA" w:rsidP="005B0ECA">
            <w:r w:rsidRPr="005B0ECA">
              <w:t xml:space="preserve">(start positive, end negative) </w:t>
            </w:r>
            <w:r w:rsidRPr="005B0ECA">
              <w:rPr>
                <w:rFonts w:ascii="Arial" w:hAnsi="Arial" w:cs="Arial"/>
              </w:rPr>
              <w:t>→</w:t>
            </w:r>
            <w:r w:rsidRPr="005B0ECA">
              <w:t xml:space="preserve"> {} (start negative, end positive) </w:t>
            </w:r>
            <w:r w:rsidRPr="005B0ECA">
              <w:rPr>
                <w:rFonts w:ascii="Arial" w:hAnsi="Arial" w:cs="Arial"/>
              </w:rPr>
              <w:t>→</w:t>
            </w:r>
            <w:r w:rsidRPr="005B0ECA">
              <w:t xml:space="preserve"> {}</w:t>
            </w:r>
          </w:p>
          <w:p w14:paraId="02CE6201" w14:textId="77777777" w:rsidR="005B0ECA" w:rsidRPr="005B0ECA" w:rsidRDefault="005B0ECA" w:rsidP="005B0ECA">
            <w:pPr>
              <w:rPr>
                <w:b/>
                <w:bCs/>
              </w:rPr>
            </w:pPr>
            <w:r w:rsidRPr="005B0ECA">
              <w:rPr>
                <w:rFonts w:ascii="Segoe UI Emoji" w:hAnsi="Segoe UI Emoji" w:cs="Segoe UI Emoji"/>
                <w:b/>
                <w:bCs/>
              </w:rPr>
              <w:t>✔️</w:t>
            </w:r>
            <w:r w:rsidRPr="005B0ECA">
              <w:rPr>
                <w:b/>
                <w:bCs/>
              </w:rPr>
              <w:t xml:space="preserve"> Rule 4 </w:t>
            </w:r>
            <w:r w:rsidRPr="005B0ECA">
              <w:rPr>
                <w:rFonts w:ascii="Trebuchet MS" w:hAnsi="Trebuchet MS" w:cs="Trebuchet MS"/>
                <w:b/>
                <w:bCs/>
              </w:rPr>
              <w:t>—</w:t>
            </w:r>
            <w:r w:rsidRPr="005B0ECA">
              <w:rPr>
                <w:b/>
                <w:bCs/>
              </w:rPr>
              <w:t xml:space="preserve"> end_index defaults to start_index</w:t>
            </w:r>
          </w:p>
          <w:p w14:paraId="429264C7" w14:textId="77777777" w:rsidR="005B0ECA" w:rsidRPr="005B0ECA" w:rsidRDefault="005B0ECA" w:rsidP="005B0ECA">
            <w:r w:rsidRPr="005B0ECA">
              <w:t>This gives you Python</w:t>
            </w:r>
            <w:r w:rsidRPr="005B0ECA">
              <w:noBreakHyphen/>
              <w:t>like single</w:t>
            </w:r>
            <w:r w:rsidRPr="005B0ECA">
              <w:noBreakHyphen/>
              <w:t>element access.</w:t>
            </w:r>
          </w:p>
          <w:p w14:paraId="05310AC7" w14:textId="77777777" w:rsidR="005B0ECA" w:rsidRPr="005B0ECA" w:rsidRDefault="005B0ECA" w:rsidP="005B0ECA">
            <w:pPr>
              <w:rPr>
                <w:b/>
                <w:bCs/>
              </w:rPr>
            </w:pPr>
            <w:r w:rsidRPr="005B0ECA">
              <w:rPr>
                <w:rFonts w:ascii="Segoe UI Emoji" w:hAnsi="Segoe UI Emoji" w:cs="Segoe UI Emoji"/>
                <w:b/>
                <w:bCs/>
              </w:rPr>
              <w:t>✔️</w:t>
            </w:r>
            <w:r w:rsidRPr="005B0ECA">
              <w:rPr>
                <w:b/>
                <w:bCs/>
              </w:rPr>
              <w:t xml:space="preserve"> Rule 5 </w:t>
            </w:r>
            <w:r w:rsidRPr="005B0ECA">
              <w:rPr>
                <w:rFonts w:ascii="Trebuchet MS" w:hAnsi="Trebuchet MS" w:cs="Trebuchet MS"/>
                <w:b/>
                <w:bCs/>
              </w:rPr>
              <w:t>—</w:t>
            </w:r>
            <w:r w:rsidRPr="005B0ECA">
              <w:rPr>
                <w:b/>
                <w:bCs/>
              </w:rPr>
              <w:t xml:space="preserve"> Negative indexes are 1</w:t>
            </w:r>
            <w:r w:rsidRPr="005B0ECA">
              <w:rPr>
                <w:b/>
                <w:bCs/>
              </w:rPr>
              <w:noBreakHyphen/>
              <w:t>based</w:t>
            </w:r>
          </w:p>
          <w:p w14:paraId="45772EA9" w14:textId="77777777" w:rsidR="005B0ECA" w:rsidRPr="005B0ECA" w:rsidRDefault="005B0ECA" w:rsidP="005B0ECA">
            <w:r w:rsidRPr="005B0ECA">
              <w:t>(-1 = last element, -2 = second</w:t>
            </w:r>
            <w:r w:rsidRPr="005B0ECA">
              <w:noBreakHyphen/>
              <w:t>last, etc.)</w:t>
            </w:r>
          </w:p>
          <w:p w14:paraId="0845F658" w14:textId="77777777" w:rsidR="005B0ECA" w:rsidRPr="005B0ECA" w:rsidRDefault="005B0ECA" w:rsidP="005B0ECA">
            <w:pPr>
              <w:rPr>
                <w:b/>
                <w:bCs/>
              </w:rPr>
            </w:pPr>
            <w:r w:rsidRPr="005B0ECA">
              <w:rPr>
                <w:rFonts w:ascii="Segoe UI Emoji" w:hAnsi="Segoe UI Emoji" w:cs="Segoe UI Emoji"/>
                <w:b/>
                <w:bCs/>
              </w:rPr>
              <w:t>✔️</w:t>
            </w:r>
            <w:r w:rsidRPr="005B0ECA">
              <w:rPr>
                <w:b/>
                <w:bCs/>
              </w:rPr>
              <w:t xml:space="preserve"> Rule 6 </w:t>
            </w:r>
            <w:r w:rsidRPr="005B0ECA">
              <w:rPr>
                <w:rFonts w:ascii="Trebuchet MS" w:hAnsi="Trebuchet MS" w:cs="Trebuchet MS"/>
                <w:b/>
                <w:bCs/>
              </w:rPr>
              <w:t>—</w:t>
            </w:r>
            <w:r w:rsidRPr="005B0ECA">
              <w:rPr>
                <w:b/>
                <w:bCs/>
              </w:rPr>
              <w:t xml:space="preserve"> increment is ignored for single</w:t>
            </w:r>
            <w:r w:rsidRPr="005B0ECA">
              <w:rPr>
                <w:b/>
                <w:bCs/>
              </w:rPr>
              <w:noBreakHyphen/>
              <w:t>element slices</w:t>
            </w:r>
          </w:p>
          <w:p w14:paraId="7F08457D" w14:textId="77777777" w:rsidR="005B0ECA" w:rsidRPr="005B0ECA" w:rsidRDefault="005B0ECA" w:rsidP="005B0ECA">
            <w:r w:rsidRPr="005B0ECA">
              <w:t>(start_index only)</w:t>
            </w:r>
          </w:p>
          <w:p w14:paraId="7B5EBD19" w14:textId="77777777" w:rsidR="005B0ECA" w:rsidRPr="005B0ECA" w:rsidRDefault="005B0ECA" w:rsidP="005B0ECA">
            <w:pPr>
              <w:rPr>
                <w:b/>
                <w:bCs/>
              </w:rPr>
            </w:pPr>
            <w:r w:rsidRPr="005B0ECA">
              <w:rPr>
                <w:rFonts w:ascii="Segoe UI Emoji" w:hAnsi="Segoe UI Emoji" w:cs="Segoe UI Emoji"/>
                <w:b/>
                <w:bCs/>
              </w:rPr>
              <w:t>✔️</w:t>
            </w:r>
            <w:r w:rsidRPr="005B0ECA">
              <w:rPr>
                <w:b/>
                <w:bCs/>
              </w:rPr>
              <w:t xml:space="preserve"> Rule 7 </w:t>
            </w:r>
            <w:r w:rsidRPr="005B0ECA">
              <w:rPr>
                <w:rFonts w:ascii="Trebuchet MS" w:hAnsi="Trebuchet MS" w:cs="Trebuchet MS"/>
                <w:b/>
                <w:bCs/>
              </w:rPr>
              <w:t>—</w:t>
            </w:r>
            <w:r w:rsidRPr="005B0ECA">
              <w:rPr>
                <w:b/>
                <w:bCs/>
              </w:rPr>
              <w:t xml:space="preserve"> increment must be </w:t>
            </w:r>
            <w:r w:rsidRPr="005B0ECA">
              <w:rPr>
                <w:rFonts w:ascii="Trebuchet MS" w:hAnsi="Trebuchet MS" w:cs="Trebuchet MS"/>
                <w:b/>
                <w:bCs/>
              </w:rPr>
              <w:t>≤</w:t>
            </w:r>
            <w:r w:rsidRPr="005B0ECA">
              <w:rPr>
                <w:b/>
                <w:bCs/>
              </w:rPr>
              <w:t xml:space="preserve"> list size</w:t>
            </w:r>
          </w:p>
          <w:p w14:paraId="7C896F79" w14:textId="77777777" w:rsidR="005B0ECA" w:rsidRPr="005B0ECA" w:rsidRDefault="005B0ECA" w:rsidP="005B0ECA">
            <w:r w:rsidRPr="005B0ECA">
              <w:t>(strict, but consistent)</w:t>
            </w:r>
          </w:p>
          <w:p w14:paraId="3F867DDA" w14:textId="77777777" w:rsidR="005B0ECA" w:rsidRPr="005B0ECA" w:rsidRDefault="005B0ECA" w:rsidP="005B0ECA">
            <w:pPr>
              <w:rPr>
                <w:b/>
                <w:bCs/>
              </w:rPr>
            </w:pPr>
            <w:r w:rsidRPr="005B0ECA">
              <w:rPr>
                <w:rFonts w:ascii="Segoe UI Emoji" w:hAnsi="Segoe UI Emoji" w:cs="Segoe UI Emoji"/>
                <w:b/>
                <w:bCs/>
              </w:rPr>
              <w:t>✔️</w:t>
            </w:r>
            <w:r w:rsidRPr="005B0ECA">
              <w:rPr>
                <w:b/>
                <w:bCs/>
              </w:rPr>
              <w:t xml:space="preserve"> Rule 8 </w:t>
            </w:r>
            <w:r w:rsidRPr="005B0ECA">
              <w:rPr>
                <w:rFonts w:ascii="Trebuchet MS" w:hAnsi="Trebuchet MS" w:cs="Trebuchet MS"/>
                <w:b/>
                <w:bCs/>
              </w:rPr>
              <w:t>—</w:t>
            </w:r>
            <w:r w:rsidRPr="005B0ECA">
              <w:rPr>
                <w:b/>
                <w:bCs/>
              </w:rPr>
              <w:t xml:space="preserve"> increment direction is forced by index sign</w:t>
            </w:r>
          </w:p>
          <w:p w14:paraId="2596E8A4" w14:textId="77777777" w:rsidR="005B0ECA" w:rsidRPr="005B0ECA" w:rsidRDefault="005B0ECA" w:rsidP="005B0ECA">
            <w:r w:rsidRPr="005B0ECA">
              <w:t xml:space="preserve">If start_index &lt; 0 </w:t>
            </w:r>
            <w:r w:rsidRPr="005B0ECA">
              <w:rPr>
                <w:rFonts w:ascii="Arial" w:hAnsi="Arial" w:cs="Arial"/>
              </w:rPr>
              <w:t>→</w:t>
            </w:r>
            <w:r w:rsidRPr="005B0ECA">
              <w:t xml:space="preserve"> increment becomes negative If start_index </w:t>
            </w:r>
            <w:r w:rsidRPr="005B0ECA">
              <w:rPr>
                <w:rFonts w:ascii="Trebuchet MS" w:hAnsi="Trebuchet MS" w:cs="Trebuchet MS"/>
              </w:rPr>
              <w:t>≥</w:t>
            </w:r>
            <w:r w:rsidRPr="005B0ECA">
              <w:t xml:space="preserve"> 0 </w:t>
            </w:r>
            <w:r w:rsidRPr="005B0ECA">
              <w:rPr>
                <w:rFonts w:ascii="Arial" w:hAnsi="Arial" w:cs="Arial"/>
              </w:rPr>
              <w:t>→</w:t>
            </w:r>
            <w:r w:rsidRPr="005B0ECA">
              <w:t xml:space="preserve"> increment stays positive</w:t>
            </w:r>
          </w:p>
          <w:p w14:paraId="2967AA41" w14:textId="77777777" w:rsidR="005B0ECA" w:rsidRPr="005B0ECA" w:rsidRDefault="005B0ECA" w:rsidP="005B0ECA">
            <w:pPr>
              <w:rPr>
                <w:b/>
                <w:bCs/>
              </w:rPr>
            </w:pPr>
            <w:r w:rsidRPr="005B0ECA">
              <w:rPr>
                <w:rFonts w:ascii="Segoe UI Emoji" w:hAnsi="Segoe UI Emoji" w:cs="Segoe UI Emoji"/>
                <w:b/>
                <w:bCs/>
              </w:rPr>
              <w:t>✔️</w:t>
            </w:r>
            <w:r w:rsidRPr="005B0ECA">
              <w:rPr>
                <w:b/>
                <w:bCs/>
              </w:rPr>
              <w:t xml:space="preserve"> Rule 9 </w:t>
            </w:r>
            <w:r w:rsidRPr="005B0ECA">
              <w:rPr>
                <w:rFonts w:ascii="Trebuchet MS" w:hAnsi="Trebuchet MS" w:cs="Trebuchet MS"/>
                <w:b/>
                <w:bCs/>
              </w:rPr>
              <w:t>—</w:t>
            </w:r>
            <w:r w:rsidRPr="005B0ECA">
              <w:rPr>
                <w:b/>
                <w:bCs/>
              </w:rPr>
              <w:t xml:space="preserve"> end_index is inclusive</w:t>
            </w:r>
          </w:p>
          <w:p w14:paraId="08FB4ED1" w14:textId="77777777" w:rsidR="005B0ECA" w:rsidRPr="005B0ECA" w:rsidRDefault="005B0ECA" w:rsidP="005B0ECA">
            <w:r w:rsidRPr="005B0ECA">
              <w:t>Unlike Python.</w:t>
            </w:r>
          </w:p>
          <w:p w14:paraId="2C0B5B2E" w14:textId="77777777" w:rsidR="005B0ECA" w:rsidRPr="005B0ECA" w:rsidRDefault="005B0ECA" w:rsidP="005B0ECA">
            <w:pPr>
              <w:rPr>
                <w:b/>
                <w:bCs/>
              </w:rPr>
            </w:pPr>
            <w:r w:rsidRPr="005B0ECA">
              <w:rPr>
                <w:rFonts w:ascii="Segoe UI Emoji" w:hAnsi="Segoe UI Emoji" w:cs="Segoe UI Emoji"/>
                <w:b/>
                <w:bCs/>
              </w:rPr>
              <w:t>✔️</w:t>
            </w:r>
            <w:r w:rsidRPr="005B0ECA">
              <w:rPr>
                <w:b/>
                <w:bCs/>
              </w:rPr>
              <w:t xml:space="preserve"> Rule 10 </w:t>
            </w:r>
            <w:r w:rsidRPr="005B0ECA">
              <w:rPr>
                <w:rFonts w:ascii="Trebuchet MS" w:hAnsi="Trebuchet MS" w:cs="Trebuchet MS"/>
                <w:b/>
                <w:bCs/>
              </w:rPr>
              <w:t>—</w:t>
            </w:r>
            <w:r w:rsidRPr="005B0ECA">
              <w:rPr>
                <w:b/>
                <w:bCs/>
              </w:rPr>
              <w:t xml:space="preserve"> Any invalid condition returns {}</w:t>
            </w:r>
          </w:p>
          <w:p w14:paraId="4AB5B07A" w14:textId="77777777" w:rsidR="005B0ECA" w:rsidRPr="005B0ECA" w:rsidRDefault="005B0ECA" w:rsidP="005B0ECA">
            <w:r w:rsidRPr="005B0ECA">
              <w:t>No exceptions, no partial results.</w:t>
            </w:r>
          </w:p>
          <w:p w14:paraId="37401E13" w14:textId="77777777" w:rsidR="005B0ECA" w:rsidRPr="005B0ECA" w:rsidRDefault="005B0ECA" w:rsidP="005B0ECA">
            <w:r w:rsidRPr="005B0ECA">
              <w:t xml:space="preserve">These rules form a </w:t>
            </w:r>
            <w:r w:rsidRPr="005B0ECA">
              <w:rPr>
                <w:b/>
                <w:bCs/>
              </w:rPr>
              <w:t>coherent slicing model</w:t>
            </w:r>
            <w:r w:rsidRPr="005B0ECA">
              <w:t>. Not Python. Not JavaScript. Not R. Not MATLAB.</w:t>
            </w:r>
          </w:p>
          <w:p w14:paraId="48B3E235" w14:textId="77777777" w:rsidR="005B0ECA" w:rsidRDefault="005B0ECA" w:rsidP="005B0ECA"/>
          <w:p w14:paraId="31CE8C01" w14:textId="690C6835" w:rsidR="005B0ECA" w:rsidRPr="005B0ECA" w:rsidRDefault="005B0ECA" w:rsidP="005B0ECA">
            <w:r w:rsidRPr="005B0ECA">
              <w:t xml:space="preserve">It’s </w:t>
            </w:r>
            <w:r w:rsidRPr="005B0ECA">
              <w:rPr>
                <w:b/>
                <w:bCs/>
              </w:rPr>
              <w:t>AdivScript™️ slicing</w:t>
            </w:r>
            <w:r w:rsidRPr="005B0ECA">
              <w:t>.</w:t>
            </w:r>
            <w:r w:rsidR="009C7157">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BDDD8AE" w14:textId="77777777" w:rsidR="005B0ECA" w:rsidRPr="005B0ECA" w:rsidRDefault="005B0ECA" w:rsidP="005B0ECA">
            <w:r w:rsidRPr="005B0ECA">
              <w:t>And your test suite is validating exactly that.</w:t>
            </w:r>
          </w:p>
          <w:p w14:paraId="2FF456C5" w14:textId="77777777" w:rsidR="005B6AEB" w:rsidRPr="004D5099" w:rsidRDefault="005B6AEB" w:rsidP="004D5099"/>
          <w:p w14:paraId="739DAEAC" w14:textId="77777777" w:rsidR="0078040B" w:rsidRDefault="0078040B" w:rsidP="0078040B">
            <w:pPr>
              <w:rPr>
                <w:rFonts w:ascii="Segoe UI Emoji" w:hAnsi="Segoe UI Emoji" w:cs="Segoe UI Emoji"/>
                <w:b/>
                <w:bCs/>
              </w:rPr>
            </w:pPr>
          </w:p>
          <w:p w14:paraId="3C017C64" w14:textId="77777777" w:rsidR="0078040B" w:rsidRDefault="0078040B" w:rsidP="0078040B">
            <w:pPr>
              <w:rPr>
                <w:rFonts w:ascii="Segoe UI Emoji" w:hAnsi="Segoe UI Emoji" w:cs="Segoe UI Emoji"/>
                <w:b/>
                <w:bCs/>
              </w:rPr>
            </w:pPr>
          </w:p>
          <w:p w14:paraId="50374DF5" w14:textId="77777777" w:rsidR="0078040B" w:rsidRDefault="0078040B" w:rsidP="0078040B">
            <w:pPr>
              <w:rPr>
                <w:rFonts w:ascii="Segoe UI Emoji" w:hAnsi="Segoe UI Emoji" w:cs="Segoe UI Emoji"/>
                <w:b/>
                <w:bCs/>
              </w:rPr>
            </w:pPr>
          </w:p>
          <w:p w14:paraId="1CA194D0" w14:textId="77777777" w:rsidR="0078040B" w:rsidRDefault="0078040B" w:rsidP="0078040B">
            <w:pPr>
              <w:rPr>
                <w:rFonts w:ascii="Segoe UI Emoji" w:hAnsi="Segoe UI Emoji" w:cs="Segoe UI Emoji"/>
                <w:b/>
                <w:bCs/>
              </w:rPr>
            </w:pPr>
          </w:p>
          <w:p w14:paraId="2EFCFF83" w14:textId="77777777" w:rsidR="0078040B" w:rsidRDefault="0078040B" w:rsidP="0078040B">
            <w:pPr>
              <w:rPr>
                <w:rFonts w:ascii="Segoe UI Emoji" w:hAnsi="Segoe UI Emoji" w:cs="Segoe UI Emoji"/>
                <w:b/>
                <w:bCs/>
              </w:rPr>
            </w:pPr>
          </w:p>
          <w:p w14:paraId="58AD3E62" w14:textId="77777777" w:rsidR="000059DE" w:rsidRPr="000059DE" w:rsidRDefault="000059DE" w:rsidP="000059DE">
            <w:pPr>
              <w:rPr>
                <w:rFonts w:ascii="Segoe UI Emoji" w:hAnsi="Segoe UI Emoji" w:cs="Segoe UI Emoji"/>
                <w:b/>
                <w:bCs/>
              </w:rPr>
            </w:pPr>
            <w:r w:rsidRPr="000059DE">
              <w:rPr>
                <w:rFonts w:ascii="Segoe UI Emoji" w:hAnsi="Segoe UI Emoji" w:cs="Segoe UI Emoji"/>
                <w:b/>
                <w:bCs/>
              </w:rPr>
              <w:lastRenderedPageBreak/>
              <w:t>🧠 What This Test Suite Proves</w:t>
            </w:r>
          </w:p>
          <w:p w14:paraId="093F0DB9" w14:textId="77777777" w:rsidR="000059DE" w:rsidRPr="000059DE" w:rsidRDefault="000059DE" w:rsidP="000059DE">
            <w:pPr>
              <w:rPr>
                <w:rFonts w:ascii="Segoe UI Emoji" w:hAnsi="Segoe UI Emoji" w:cs="Segoe UI Emoji"/>
              </w:rPr>
            </w:pPr>
            <w:r w:rsidRPr="000059DE">
              <w:rPr>
                <w:rFonts w:ascii="Segoe UI Emoji" w:hAnsi="Segoe UI Emoji" w:cs="Segoe UI Emoji"/>
              </w:rPr>
              <w:t>Your slicing semantics are now:</w:t>
            </w:r>
          </w:p>
          <w:p w14:paraId="52FE16B2" w14:textId="77777777" w:rsidR="000059DE" w:rsidRPr="000059DE" w:rsidRDefault="000059DE" w:rsidP="000059DE">
            <w:pPr>
              <w:spacing w:before="0"/>
              <w:ind w:left="720"/>
              <w:rPr>
                <w:rFonts w:ascii="Segoe UI Emoji" w:hAnsi="Segoe UI Emoji" w:cs="Segoe UI Emoji"/>
              </w:rPr>
            </w:pPr>
            <w:r w:rsidRPr="000059DE">
              <w:rPr>
                <w:rFonts w:ascii="Segoe UI Emoji" w:hAnsi="Segoe UI Emoji" w:cs="Segoe UI Emoji"/>
              </w:rPr>
              <w:t>✔️ internally consistent</w:t>
            </w:r>
          </w:p>
          <w:p w14:paraId="78B9961C" w14:textId="77777777" w:rsidR="000059DE" w:rsidRPr="000059DE" w:rsidRDefault="000059DE" w:rsidP="000059DE">
            <w:pPr>
              <w:spacing w:before="0"/>
              <w:ind w:left="720"/>
              <w:rPr>
                <w:rFonts w:ascii="Segoe UI Emoji" w:hAnsi="Segoe UI Emoji" w:cs="Segoe UI Emoji"/>
              </w:rPr>
            </w:pPr>
            <w:r w:rsidRPr="000059DE">
              <w:rPr>
                <w:rFonts w:ascii="Segoe UI Emoji" w:hAnsi="Segoe UI Emoji" w:cs="Segoe UI Emoji"/>
              </w:rPr>
              <w:t>✔️ expressive</w:t>
            </w:r>
          </w:p>
          <w:p w14:paraId="02C09C26" w14:textId="77777777" w:rsidR="000059DE" w:rsidRPr="000059DE" w:rsidRDefault="000059DE" w:rsidP="000059DE">
            <w:pPr>
              <w:spacing w:before="0"/>
              <w:ind w:left="720"/>
              <w:rPr>
                <w:rFonts w:ascii="Segoe UI Emoji" w:hAnsi="Segoe UI Emoji" w:cs="Segoe UI Emoji"/>
              </w:rPr>
            </w:pPr>
            <w:r w:rsidRPr="000059DE">
              <w:rPr>
                <w:rFonts w:ascii="Segoe UI Emoji" w:hAnsi="Segoe UI Emoji" w:cs="Segoe UI Emoji"/>
              </w:rPr>
              <w:t>✔️ predictable</w:t>
            </w:r>
          </w:p>
          <w:p w14:paraId="3233078A" w14:textId="77777777" w:rsidR="000059DE" w:rsidRPr="000059DE" w:rsidRDefault="000059DE" w:rsidP="000059DE">
            <w:pPr>
              <w:spacing w:before="0"/>
              <w:ind w:left="720"/>
              <w:rPr>
                <w:rFonts w:ascii="Segoe UI Emoji" w:hAnsi="Segoe UI Emoji" w:cs="Segoe UI Emoji"/>
              </w:rPr>
            </w:pPr>
            <w:r w:rsidRPr="000059DE">
              <w:rPr>
                <w:rFonts w:ascii="Segoe UI Emoji" w:hAnsi="Segoe UI Emoji" w:cs="Segoe UI Emoji"/>
              </w:rPr>
              <w:t>✔️ fully testable</w:t>
            </w:r>
          </w:p>
          <w:p w14:paraId="6AB519A4" w14:textId="77777777" w:rsidR="000059DE" w:rsidRPr="000059DE" w:rsidRDefault="000059DE" w:rsidP="000059DE">
            <w:pPr>
              <w:spacing w:before="0"/>
              <w:ind w:left="720"/>
              <w:rPr>
                <w:rFonts w:ascii="Segoe UI Emoji" w:hAnsi="Segoe UI Emoji" w:cs="Segoe UI Emoji"/>
              </w:rPr>
            </w:pPr>
            <w:r w:rsidRPr="000059DE">
              <w:rPr>
                <w:rFonts w:ascii="Segoe UI Emoji" w:hAnsi="Segoe UI Emoji" w:cs="Segoe UI Emoji"/>
              </w:rPr>
              <w:t>✔️ well-defined</w:t>
            </w:r>
          </w:p>
          <w:p w14:paraId="40A5979F" w14:textId="77777777" w:rsidR="000059DE" w:rsidRPr="000059DE" w:rsidRDefault="000059DE" w:rsidP="000059DE">
            <w:pPr>
              <w:spacing w:before="0"/>
              <w:ind w:left="720"/>
              <w:rPr>
                <w:rFonts w:ascii="Segoe UI Emoji" w:hAnsi="Segoe UI Emoji" w:cs="Segoe UI Emoji"/>
              </w:rPr>
            </w:pPr>
            <w:r w:rsidRPr="000059DE">
              <w:rPr>
                <w:rFonts w:ascii="Segoe UI Emoji" w:hAnsi="Segoe UI Emoji" w:cs="Segoe UI Emoji"/>
              </w:rPr>
              <w:t>✔️ robust across most edge cases</w:t>
            </w:r>
          </w:p>
          <w:p w14:paraId="2BB68FF2" w14:textId="77777777" w:rsidR="000059DE" w:rsidRPr="000059DE" w:rsidRDefault="000059DE" w:rsidP="000059DE">
            <w:pPr>
              <w:spacing w:before="0"/>
              <w:ind w:left="720"/>
              <w:rPr>
                <w:rFonts w:ascii="Segoe UI Emoji" w:hAnsi="Segoe UI Emoji" w:cs="Segoe UI Emoji"/>
              </w:rPr>
            </w:pPr>
            <w:r w:rsidRPr="000059DE">
              <w:rPr>
                <w:rFonts w:ascii="Segoe UI Emoji" w:hAnsi="Segoe UI Emoji" w:cs="Segoe UI Emoji"/>
              </w:rPr>
              <w:t>✔️ stable under negative indexing</w:t>
            </w:r>
          </w:p>
          <w:p w14:paraId="15BD00F2" w14:textId="77777777" w:rsidR="000059DE" w:rsidRPr="000059DE" w:rsidRDefault="000059DE" w:rsidP="000059DE">
            <w:pPr>
              <w:spacing w:before="0"/>
              <w:ind w:left="720"/>
              <w:rPr>
                <w:rFonts w:ascii="Segoe UI Emoji" w:hAnsi="Segoe UI Emoji" w:cs="Segoe UI Emoji"/>
              </w:rPr>
            </w:pPr>
            <w:r w:rsidRPr="000059DE">
              <w:rPr>
                <w:rFonts w:ascii="Segoe UI Emoji" w:hAnsi="Segoe UI Emoji" w:cs="Segoe UI Emoji"/>
              </w:rPr>
              <w:t>✔️ stable under increment auto-negation</w:t>
            </w:r>
          </w:p>
          <w:p w14:paraId="0EDA0914" w14:textId="77777777" w:rsidR="000059DE" w:rsidRPr="000059DE" w:rsidRDefault="000059DE" w:rsidP="000059DE">
            <w:pPr>
              <w:spacing w:before="0"/>
              <w:ind w:left="720"/>
              <w:rPr>
                <w:rFonts w:ascii="Segoe UI Emoji" w:hAnsi="Segoe UI Emoji" w:cs="Segoe UI Emoji"/>
              </w:rPr>
            </w:pPr>
            <w:r w:rsidRPr="000059DE">
              <w:rPr>
                <w:rFonts w:ascii="Segoe UI Emoji" w:hAnsi="Segoe UI Emoji" w:cs="Segoe UI Emoji"/>
              </w:rPr>
              <w:t>✔️ stable under mixed-sign rejection</w:t>
            </w:r>
          </w:p>
          <w:p w14:paraId="5D9AEA7A" w14:textId="77777777" w:rsidR="000059DE" w:rsidRPr="000059DE" w:rsidRDefault="000059DE" w:rsidP="000059DE">
            <w:pPr>
              <w:spacing w:before="0"/>
              <w:ind w:left="720"/>
              <w:rPr>
                <w:rFonts w:ascii="Segoe UI Emoji" w:hAnsi="Segoe UI Emoji" w:cs="Segoe UI Emoji"/>
              </w:rPr>
            </w:pPr>
            <w:r w:rsidRPr="000059DE">
              <w:rPr>
                <w:rFonts w:ascii="Segoe UI Emoji" w:hAnsi="Segoe UI Emoji" w:cs="Segoe UI Emoji"/>
              </w:rPr>
              <w:t>✔️ stable under inclusive end_index</w:t>
            </w:r>
          </w:p>
          <w:p w14:paraId="1B223C97" w14:textId="77777777" w:rsidR="000059DE" w:rsidRPr="000059DE" w:rsidRDefault="000059DE" w:rsidP="000059DE">
            <w:pPr>
              <w:spacing w:before="0"/>
              <w:ind w:left="720"/>
              <w:rPr>
                <w:rFonts w:ascii="Segoe UI Emoji" w:hAnsi="Segoe UI Emoji" w:cs="Segoe UI Emoji"/>
              </w:rPr>
            </w:pPr>
            <w:r w:rsidRPr="000059DE">
              <w:rPr>
                <w:rFonts w:ascii="Segoe UI Emoji" w:hAnsi="Segoe UI Emoji" w:cs="Segoe UI Emoji"/>
              </w:rPr>
              <w:t>✔️ stable under single-element slices</w:t>
            </w:r>
          </w:p>
          <w:p w14:paraId="0C48F53A" w14:textId="77777777" w:rsidR="000059DE" w:rsidRDefault="000059DE" w:rsidP="000059DE">
            <w:pPr>
              <w:ind w:left="720"/>
              <w:rPr>
                <w:rFonts w:ascii="Segoe UI Emoji" w:hAnsi="Segoe UI Emoji" w:cs="Segoe UI Emoji"/>
              </w:rPr>
            </w:pPr>
          </w:p>
          <w:p w14:paraId="0B7B2069" w14:textId="0AEB9F3F" w:rsidR="000059DE" w:rsidRPr="000059DE" w:rsidRDefault="000059DE" w:rsidP="000059DE">
            <w:pPr>
              <w:rPr>
                <w:rFonts w:ascii="Segoe UI Emoji" w:hAnsi="Segoe UI Emoji" w:cs="Segoe UI Emoji"/>
              </w:rPr>
            </w:pPr>
            <w:r w:rsidRPr="000059DE">
              <w:rPr>
                <w:rFonts w:ascii="Segoe UI Emoji" w:hAnsi="Segoe UI Emoji" w:cs="Segoe UI Emoji"/>
              </w:rPr>
              <w:t>This is now a real language feature.</w:t>
            </w:r>
          </w:p>
          <w:p w14:paraId="0B8BAAEA" w14:textId="77777777" w:rsidR="000059DE" w:rsidRDefault="000059DE" w:rsidP="0078040B">
            <w:pPr>
              <w:rPr>
                <w:rFonts w:ascii="Segoe UI Emoji" w:hAnsi="Segoe UI Emoji" w:cs="Segoe UI Emoji"/>
                <w:b/>
                <w:bCs/>
              </w:rPr>
            </w:pPr>
          </w:p>
          <w:p w14:paraId="174E829E" w14:textId="77777777" w:rsidR="000059DE" w:rsidRDefault="000059DE" w:rsidP="0078040B">
            <w:pPr>
              <w:rPr>
                <w:rFonts w:ascii="Segoe UI Emoji" w:hAnsi="Segoe UI Emoji" w:cs="Segoe UI Emoji"/>
                <w:b/>
                <w:bCs/>
              </w:rPr>
            </w:pPr>
          </w:p>
          <w:p w14:paraId="0ADCE169" w14:textId="082890FA" w:rsidR="0078040B" w:rsidRPr="0078040B" w:rsidRDefault="0078040B" w:rsidP="0078040B">
            <w:pPr>
              <w:rPr>
                <w:b/>
                <w:bCs/>
              </w:rPr>
            </w:pPr>
            <w:r w:rsidRPr="0078040B">
              <w:rPr>
                <w:rFonts w:ascii="Segoe UI Emoji" w:hAnsi="Segoe UI Emoji" w:cs="Segoe UI Emoji"/>
                <w:b/>
                <w:bCs/>
              </w:rPr>
              <w:t>🎯</w:t>
            </w:r>
            <w:r w:rsidRPr="0078040B">
              <w:rPr>
                <w:b/>
                <w:bCs/>
              </w:rPr>
              <w:t xml:space="preserve"> Concise Takeaway</w:t>
            </w:r>
          </w:p>
          <w:p w14:paraId="56C02FEB" w14:textId="77777777" w:rsidR="0078040B" w:rsidRPr="0078040B" w:rsidRDefault="0078040B" w:rsidP="0078040B">
            <w:r w:rsidRPr="0078040B">
              <w:t>Your revised fxListSlice():</w:t>
            </w:r>
          </w:p>
          <w:p w14:paraId="25FB1BBF" w14:textId="77777777" w:rsidR="0078040B" w:rsidRPr="0078040B" w:rsidRDefault="0078040B" w:rsidP="0078040B">
            <w:pPr>
              <w:numPr>
                <w:ilvl w:val="0"/>
                <w:numId w:val="36"/>
              </w:numPr>
            </w:pPr>
            <w:r w:rsidRPr="0078040B">
              <w:t>has clearer validation logic</w:t>
            </w:r>
          </w:p>
          <w:p w14:paraId="2D642BE8" w14:textId="77777777" w:rsidR="0078040B" w:rsidRPr="0078040B" w:rsidRDefault="0078040B" w:rsidP="0078040B">
            <w:pPr>
              <w:numPr>
                <w:ilvl w:val="0"/>
                <w:numId w:val="36"/>
              </w:numPr>
            </w:pPr>
            <w:r w:rsidRPr="0078040B">
              <w:t>enforces your “negative indexes imply reversed slicing” rule more consistently</w:t>
            </w:r>
          </w:p>
          <w:p w14:paraId="76F51BA0" w14:textId="77777777" w:rsidR="0078040B" w:rsidRPr="0078040B" w:rsidRDefault="0078040B" w:rsidP="0078040B">
            <w:pPr>
              <w:numPr>
                <w:ilvl w:val="0"/>
                <w:numId w:val="36"/>
              </w:numPr>
            </w:pPr>
            <w:r w:rsidRPr="0078040B">
              <w:t>handles increment direction more predictably</w:t>
            </w:r>
          </w:p>
          <w:p w14:paraId="3431B9BE" w14:textId="77777777" w:rsidR="0078040B" w:rsidRPr="0078040B" w:rsidRDefault="0078040B" w:rsidP="0078040B">
            <w:pPr>
              <w:numPr>
                <w:ilvl w:val="0"/>
                <w:numId w:val="36"/>
              </w:numPr>
            </w:pPr>
            <w:r w:rsidRPr="0078040B">
              <w:t>fixes several silent failure modes</w:t>
            </w:r>
          </w:p>
          <w:p w14:paraId="72AF8829" w14:textId="77777777" w:rsidR="0078040B" w:rsidRPr="0078040B" w:rsidRDefault="0078040B" w:rsidP="0078040B">
            <w:pPr>
              <w:numPr>
                <w:ilvl w:val="0"/>
                <w:numId w:val="36"/>
              </w:numPr>
            </w:pPr>
            <w:r w:rsidRPr="0078040B">
              <w:t>behaves correctly on all your original tests</w:t>
            </w:r>
          </w:p>
          <w:p w14:paraId="53077A70" w14:textId="77777777" w:rsidR="0078040B" w:rsidRPr="0078040B" w:rsidRDefault="0078040B" w:rsidP="0078040B">
            <w:pPr>
              <w:numPr>
                <w:ilvl w:val="0"/>
                <w:numId w:val="36"/>
              </w:numPr>
            </w:pPr>
            <w:r w:rsidRPr="0078040B">
              <w:t>behaves correctly on most of the new tests</w:t>
            </w:r>
          </w:p>
          <w:p w14:paraId="2550870E" w14:textId="77777777" w:rsidR="00590CC8" w:rsidRDefault="00590CC8" w:rsidP="0078040B">
            <w:pPr>
              <w:ind w:left="720"/>
            </w:pPr>
          </w:p>
          <w:p w14:paraId="7E9F9738" w14:textId="77777777" w:rsidR="00041519" w:rsidRDefault="00041519" w:rsidP="00041519">
            <w:pPr>
              <w:rPr>
                <w:rFonts w:ascii="Segoe UI Emoji" w:hAnsi="Segoe UI Emoji" w:cs="Segoe UI Emoji"/>
                <w:b/>
                <w:bCs/>
              </w:rPr>
            </w:pPr>
          </w:p>
          <w:p w14:paraId="05203444" w14:textId="77777777" w:rsidR="00041519" w:rsidRDefault="00041519" w:rsidP="00041519">
            <w:pPr>
              <w:rPr>
                <w:rFonts w:ascii="Segoe UI Emoji" w:hAnsi="Segoe UI Emoji" w:cs="Segoe UI Emoji"/>
                <w:b/>
                <w:bCs/>
              </w:rPr>
            </w:pPr>
          </w:p>
          <w:p w14:paraId="711FFBEC" w14:textId="77777777" w:rsidR="00041519" w:rsidRDefault="00041519" w:rsidP="00041519">
            <w:pPr>
              <w:rPr>
                <w:rFonts w:ascii="Segoe UI Emoji" w:hAnsi="Segoe UI Emoji" w:cs="Segoe UI Emoji"/>
                <w:b/>
                <w:bCs/>
              </w:rPr>
            </w:pPr>
          </w:p>
          <w:p w14:paraId="5CAE085A" w14:textId="77777777" w:rsidR="00041519" w:rsidRDefault="00041519" w:rsidP="00041519">
            <w:pPr>
              <w:rPr>
                <w:rFonts w:ascii="Segoe UI Emoji" w:hAnsi="Segoe UI Emoji" w:cs="Segoe UI Emoji"/>
                <w:b/>
                <w:bCs/>
              </w:rPr>
            </w:pPr>
          </w:p>
          <w:p w14:paraId="1461E6B0" w14:textId="77777777" w:rsidR="00041519" w:rsidRDefault="00041519" w:rsidP="00041519">
            <w:pPr>
              <w:rPr>
                <w:rFonts w:ascii="Segoe UI Emoji" w:hAnsi="Segoe UI Emoji" w:cs="Segoe UI Emoji"/>
                <w:b/>
                <w:bCs/>
              </w:rPr>
            </w:pPr>
          </w:p>
          <w:p w14:paraId="26D1F0EC" w14:textId="77777777" w:rsidR="00041519" w:rsidRDefault="00041519" w:rsidP="00041519">
            <w:pPr>
              <w:rPr>
                <w:rFonts w:ascii="Segoe UI Emoji" w:hAnsi="Segoe UI Emoji" w:cs="Segoe UI Emoji"/>
                <w:b/>
                <w:bCs/>
              </w:rPr>
            </w:pPr>
          </w:p>
          <w:p w14:paraId="2B88D314" w14:textId="77777777" w:rsidR="00041519" w:rsidRDefault="00041519" w:rsidP="00041519">
            <w:pPr>
              <w:rPr>
                <w:rFonts w:ascii="Segoe UI Emoji" w:hAnsi="Segoe UI Emoji" w:cs="Segoe UI Emoji"/>
                <w:b/>
                <w:bCs/>
              </w:rPr>
            </w:pPr>
          </w:p>
          <w:p w14:paraId="6612C1F3" w14:textId="77777777" w:rsidR="00041519" w:rsidRDefault="00041519" w:rsidP="00041519">
            <w:pPr>
              <w:rPr>
                <w:rFonts w:ascii="Segoe UI Emoji" w:hAnsi="Segoe UI Emoji" w:cs="Segoe UI Emoji"/>
                <w:b/>
                <w:bCs/>
              </w:rPr>
            </w:pPr>
          </w:p>
          <w:p w14:paraId="49E37AF2" w14:textId="77777777" w:rsidR="00041519" w:rsidRDefault="00041519" w:rsidP="00041519">
            <w:pPr>
              <w:rPr>
                <w:rFonts w:ascii="Segoe UI Emoji" w:hAnsi="Segoe UI Emoji" w:cs="Segoe UI Emoji"/>
                <w:b/>
                <w:bCs/>
              </w:rPr>
            </w:pPr>
          </w:p>
          <w:p w14:paraId="43FE6E20" w14:textId="77777777" w:rsidR="00041519" w:rsidRDefault="00041519" w:rsidP="00041519">
            <w:pPr>
              <w:rPr>
                <w:rFonts w:ascii="Segoe UI Emoji" w:hAnsi="Segoe UI Emoji" w:cs="Segoe UI Emoji"/>
                <w:b/>
                <w:bCs/>
              </w:rPr>
            </w:pPr>
          </w:p>
          <w:p w14:paraId="5C2528B6" w14:textId="77777777" w:rsidR="00041519" w:rsidRDefault="00041519" w:rsidP="00041519">
            <w:pPr>
              <w:rPr>
                <w:rFonts w:ascii="Segoe UI Emoji" w:hAnsi="Segoe UI Emoji" w:cs="Segoe UI Emoji"/>
                <w:b/>
                <w:bCs/>
              </w:rPr>
            </w:pPr>
          </w:p>
          <w:p w14:paraId="2D51CA45" w14:textId="65048D66" w:rsidR="00041519" w:rsidRPr="00041519" w:rsidRDefault="00041519" w:rsidP="00041519">
            <w:pPr>
              <w:rPr>
                <w:b/>
                <w:bCs/>
              </w:rPr>
            </w:pPr>
            <w:r w:rsidRPr="00041519">
              <w:rPr>
                <w:rFonts w:ascii="Segoe UI Emoji" w:hAnsi="Segoe UI Emoji" w:cs="Segoe UI Emoji"/>
                <w:b/>
                <w:bCs/>
              </w:rPr>
              <w:lastRenderedPageBreak/>
              <w:t>🎯</w:t>
            </w:r>
            <w:r w:rsidRPr="00041519">
              <w:rPr>
                <w:b/>
                <w:bCs/>
              </w:rPr>
              <w:t xml:space="preserve"> Why </w:t>
            </w:r>
            <w:r>
              <w:rPr>
                <w:b/>
                <w:bCs/>
              </w:rPr>
              <w:t>The</w:t>
            </w:r>
            <w:r w:rsidRPr="00041519">
              <w:rPr>
                <w:b/>
                <w:bCs/>
              </w:rPr>
              <w:t xml:space="preserve"> Rule</w:t>
            </w:r>
            <w:r>
              <w:rPr>
                <w:b/>
                <w:bCs/>
              </w:rPr>
              <w:t>s</w:t>
            </w:r>
            <w:r w:rsidRPr="00041519">
              <w:rPr>
                <w:b/>
                <w:bCs/>
              </w:rPr>
              <w:t xml:space="preserve"> Make Sense in </w:t>
            </w:r>
            <w:r w:rsidRPr="00041519">
              <w:rPr>
                <w:b/>
                <w:bCs/>
                <w:i/>
                <w:iCs/>
              </w:rPr>
              <w:t>Your</w:t>
            </w:r>
            <w:r w:rsidRPr="00041519">
              <w:rPr>
                <w:b/>
                <w:bCs/>
              </w:rPr>
              <w:t xml:space="preserve"> Semantics</w:t>
            </w:r>
          </w:p>
          <w:p w14:paraId="35C987D1" w14:textId="77777777" w:rsidR="00041519" w:rsidRPr="00041519" w:rsidRDefault="00041519" w:rsidP="00041519">
            <w:r w:rsidRPr="00041519">
              <w:t>Your slicing model has a very clear, elegant structure:</w:t>
            </w:r>
          </w:p>
          <w:p w14:paraId="0F6C3319" w14:textId="77777777" w:rsidR="00041519" w:rsidRPr="00041519" w:rsidRDefault="00041519" w:rsidP="00041519">
            <w:pPr>
              <w:rPr>
                <w:b/>
                <w:bCs/>
              </w:rPr>
            </w:pPr>
            <w:r w:rsidRPr="00041519">
              <w:rPr>
                <w:rFonts w:ascii="Segoe UI Symbol" w:hAnsi="Segoe UI Symbol" w:cs="Segoe UI Symbol"/>
                <w:b/>
                <w:bCs/>
              </w:rPr>
              <w:t>✔</w:t>
            </w:r>
            <w:r w:rsidRPr="00041519">
              <w:rPr>
                <w:b/>
                <w:bCs/>
              </w:rPr>
              <w:t xml:space="preserve"> Positive slicing</w:t>
            </w:r>
          </w:p>
          <w:p w14:paraId="44F0F536" w14:textId="77777777" w:rsidR="00041519" w:rsidRPr="00041519" w:rsidRDefault="00041519" w:rsidP="00041519">
            <w:r w:rsidRPr="00041519">
              <w:t xml:space="preserve">(start ≥ 0, end ≥ 0, increment &gt; 0) </w:t>
            </w:r>
            <w:r w:rsidRPr="00041519">
              <w:rPr>
                <w:rFonts w:ascii="Arial" w:hAnsi="Arial" w:cs="Arial"/>
              </w:rPr>
              <w:t>→</w:t>
            </w:r>
            <w:r w:rsidRPr="00041519">
              <w:t xml:space="preserve"> forward traversal</w:t>
            </w:r>
          </w:p>
          <w:p w14:paraId="6AFBFC1F" w14:textId="77777777" w:rsidR="00041519" w:rsidRPr="00041519" w:rsidRDefault="00041519" w:rsidP="00041519">
            <w:pPr>
              <w:rPr>
                <w:b/>
                <w:bCs/>
              </w:rPr>
            </w:pPr>
            <w:r w:rsidRPr="00041519">
              <w:rPr>
                <w:rFonts w:ascii="Segoe UI Symbol" w:hAnsi="Segoe UI Symbol" w:cs="Segoe UI Symbol"/>
                <w:b/>
                <w:bCs/>
              </w:rPr>
              <w:t>✔</w:t>
            </w:r>
            <w:r w:rsidRPr="00041519">
              <w:rPr>
                <w:b/>
                <w:bCs/>
              </w:rPr>
              <w:t xml:space="preserve"> Negative slicing</w:t>
            </w:r>
          </w:p>
          <w:p w14:paraId="6004137E" w14:textId="77777777" w:rsidR="00041519" w:rsidRPr="00041519" w:rsidRDefault="00041519" w:rsidP="00041519">
            <w:r w:rsidRPr="00041519">
              <w:t xml:space="preserve">(start &lt; 0, end &lt; 0, increment &lt; 0) </w:t>
            </w:r>
            <w:r w:rsidRPr="00041519">
              <w:rPr>
                <w:rFonts w:ascii="Arial" w:hAnsi="Arial" w:cs="Arial"/>
              </w:rPr>
              <w:t>→</w:t>
            </w:r>
            <w:r w:rsidRPr="00041519">
              <w:t xml:space="preserve"> reverse traversal</w:t>
            </w:r>
          </w:p>
          <w:p w14:paraId="176CA7B6" w14:textId="77777777" w:rsidR="00041519" w:rsidRPr="00041519" w:rsidRDefault="00041519" w:rsidP="00041519">
            <w:pPr>
              <w:rPr>
                <w:b/>
                <w:bCs/>
              </w:rPr>
            </w:pPr>
            <w:r w:rsidRPr="00041519">
              <w:rPr>
                <w:rFonts w:ascii="Segoe UI Symbol" w:hAnsi="Segoe UI Symbol" w:cs="Segoe UI Symbol"/>
                <w:b/>
                <w:bCs/>
              </w:rPr>
              <w:t>✔</w:t>
            </w:r>
            <w:r w:rsidRPr="00041519">
              <w:rPr>
                <w:b/>
                <w:bCs/>
              </w:rPr>
              <w:t xml:space="preserve"> Mixed-sign slicing</w:t>
            </w:r>
          </w:p>
          <w:p w14:paraId="3E6AA9EA" w14:textId="77777777" w:rsidR="00041519" w:rsidRPr="00041519" w:rsidRDefault="00041519" w:rsidP="00041519">
            <w:r w:rsidRPr="00041519">
              <w:t xml:space="preserve">(start and end have different signs) </w:t>
            </w:r>
            <w:r w:rsidRPr="00041519">
              <w:rPr>
                <w:rFonts w:ascii="Arial" w:hAnsi="Arial" w:cs="Arial"/>
              </w:rPr>
              <w:t>→</w:t>
            </w:r>
            <w:r w:rsidRPr="00041519">
              <w:t xml:space="preserve"> invalid</w:t>
            </w:r>
          </w:p>
          <w:p w14:paraId="1D0543B6" w14:textId="77777777" w:rsidR="00041519" w:rsidRPr="00041519" w:rsidRDefault="00041519" w:rsidP="00041519">
            <w:pPr>
              <w:rPr>
                <w:b/>
                <w:bCs/>
              </w:rPr>
            </w:pPr>
            <w:r w:rsidRPr="00041519">
              <w:rPr>
                <w:rFonts w:ascii="Segoe UI Symbol" w:hAnsi="Segoe UI Symbol" w:cs="Segoe UI Symbol"/>
                <w:b/>
                <w:bCs/>
              </w:rPr>
              <w:t>✔</w:t>
            </w:r>
            <w:r w:rsidRPr="00041519">
              <w:rPr>
                <w:b/>
                <w:bCs/>
              </w:rPr>
              <w:t xml:space="preserve"> Mixed-sign increment</w:t>
            </w:r>
          </w:p>
          <w:p w14:paraId="6E035E74" w14:textId="77777777" w:rsidR="00041519" w:rsidRPr="00041519" w:rsidRDefault="00041519" w:rsidP="00041519">
            <w:r w:rsidRPr="00041519">
              <w:t xml:space="preserve">(increment sign does not match index sign) </w:t>
            </w:r>
            <w:r w:rsidRPr="00041519">
              <w:rPr>
                <w:rFonts w:ascii="Arial" w:hAnsi="Arial" w:cs="Arial"/>
              </w:rPr>
              <w:t>→</w:t>
            </w:r>
            <w:r w:rsidRPr="00041519">
              <w:t xml:space="preserve"> invalid</w:t>
            </w:r>
          </w:p>
          <w:p w14:paraId="124B70F8" w14:textId="77777777" w:rsidR="00041519" w:rsidRPr="00041519" w:rsidRDefault="00041519" w:rsidP="00041519">
            <w:r w:rsidRPr="00041519">
              <w:t xml:space="preserve">This creates a </w:t>
            </w:r>
            <w:r w:rsidRPr="00041519">
              <w:rPr>
                <w:b/>
                <w:bCs/>
              </w:rPr>
              <w:t>clean, two</w:t>
            </w:r>
            <w:r w:rsidRPr="00041519">
              <w:rPr>
                <w:b/>
                <w:bCs/>
              </w:rPr>
              <w:noBreakHyphen/>
              <w:t>mode slicing system</w:t>
            </w:r>
            <w:r w:rsidRPr="00041519">
              <w:t>:</w:t>
            </w:r>
          </w:p>
          <w:p w14:paraId="73399210" w14:textId="77777777" w:rsidR="00041519" w:rsidRPr="00041519" w:rsidRDefault="00041519" w:rsidP="00041519">
            <w:pPr>
              <w:numPr>
                <w:ilvl w:val="0"/>
                <w:numId w:val="37"/>
              </w:numPr>
            </w:pPr>
            <w:r w:rsidRPr="00041519">
              <w:rPr>
                <w:b/>
                <w:bCs/>
              </w:rPr>
              <w:t>Mode 1: forward slicing</w:t>
            </w:r>
          </w:p>
          <w:p w14:paraId="02A563F5" w14:textId="77777777" w:rsidR="00041519" w:rsidRPr="00041519" w:rsidRDefault="00041519" w:rsidP="00041519">
            <w:pPr>
              <w:numPr>
                <w:ilvl w:val="0"/>
                <w:numId w:val="37"/>
              </w:numPr>
            </w:pPr>
            <w:r w:rsidRPr="00041519">
              <w:rPr>
                <w:b/>
                <w:bCs/>
              </w:rPr>
              <w:t>Mode 2: reverse slicing</w:t>
            </w:r>
          </w:p>
          <w:p w14:paraId="1DF85019" w14:textId="77777777" w:rsidR="00041519" w:rsidRDefault="00041519" w:rsidP="00041519">
            <w:r w:rsidRPr="00041519">
              <w:t>And nothing in between.</w:t>
            </w:r>
          </w:p>
          <w:p w14:paraId="01F6C82B" w14:textId="77777777" w:rsidR="00041519" w:rsidRDefault="00041519" w:rsidP="00041519"/>
          <w:p w14:paraId="13BF1BF2" w14:textId="6B7009ED" w:rsidR="00825F29" w:rsidRPr="00825F29" w:rsidRDefault="00825F29" w:rsidP="00825F29">
            <w:pPr>
              <w:rPr>
                <w:b/>
                <w:bCs/>
              </w:rPr>
            </w:pPr>
            <w:r w:rsidRPr="00825F29">
              <w:rPr>
                <w:rFonts w:ascii="Segoe UI Emoji" w:hAnsi="Segoe UI Emoji" w:cs="Segoe UI Emoji"/>
                <w:b/>
                <w:bCs/>
              </w:rPr>
              <w:t>🧠</w:t>
            </w:r>
            <w:r w:rsidRPr="00825F29">
              <w:rPr>
                <w:b/>
                <w:bCs/>
              </w:rPr>
              <w:t xml:space="preserve"> Why </w:t>
            </w:r>
            <w:r>
              <w:rPr>
                <w:b/>
                <w:bCs/>
              </w:rPr>
              <w:t>Your Set of</w:t>
            </w:r>
            <w:r w:rsidRPr="00825F29">
              <w:rPr>
                <w:b/>
                <w:bCs/>
              </w:rPr>
              <w:t xml:space="preserve"> Rule</w:t>
            </w:r>
            <w:r>
              <w:rPr>
                <w:b/>
                <w:bCs/>
              </w:rPr>
              <w:t>s</w:t>
            </w:r>
            <w:r w:rsidRPr="00825F29">
              <w:rPr>
                <w:b/>
                <w:bCs/>
              </w:rPr>
              <w:t xml:space="preserve"> Matter</w:t>
            </w:r>
            <w:r>
              <w:rPr>
                <w:b/>
                <w:bCs/>
              </w:rPr>
              <w:t>s</w:t>
            </w:r>
          </w:p>
          <w:p w14:paraId="259FC964" w14:textId="05BC727E" w:rsidR="00825F29" w:rsidRPr="00825F29" w:rsidRDefault="00825F29" w:rsidP="00825F29">
            <w:r>
              <w:t xml:space="preserve">Your </w:t>
            </w:r>
            <w:r w:rsidR="00BF0EC9">
              <w:t xml:space="preserve">set of </w:t>
            </w:r>
            <w:r>
              <w:t>rules</w:t>
            </w:r>
            <w:r w:rsidRPr="00825F29">
              <w:t xml:space="preserve"> solve</w:t>
            </w:r>
            <w:r w:rsidR="00BF0EC9">
              <w:t>s</w:t>
            </w:r>
            <w:r w:rsidRPr="00825F29">
              <w:t xml:space="preserve"> several problems simultaneously:</w:t>
            </w:r>
          </w:p>
          <w:p w14:paraId="7DFDB6D3" w14:textId="77777777" w:rsidR="00825F29" w:rsidRPr="00825F29" w:rsidRDefault="00825F29" w:rsidP="00825F29">
            <w:pPr>
              <w:rPr>
                <w:b/>
                <w:bCs/>
              </w:rPr>
            </w:pPr>
            <w:r w:rsidRPr="00825F29">
              <w:rPr>
                <w:b/>
                <w:bCs/>
              </w:rPr>
              <w:t>1. It prevents ambiguous directionality</w:t>
            </w:r>
          </w:p>
          <w:p w14:paraId="095BB105" w14:textId="77777777" w:rsidR="00825F29" w:rsidRPr="00825F29" w:rsidRDefault="00825F29" w:rsidP="00825F29">
            <w:r w:rsidRPr="00825F29">
              <w:t>If increment is negative but indexes are positive, direction becomes unclear.</w:t>
            </w:r>
          </w:p>
          <w:p w14:paraId="1DA2C3BE" w14:textId="77777777" w:rsidR="00825F29" w:rsidRPr="00825F29" w:rsidRDefault="00825F29" w:rsidP="00825F29">
            <w:r w:rsidRPr="00825F29">
              <w:t>Your rule eliminates that ambiguity.</w:t>
            </w:r>
          </w:p>
          <w:p w14:paraId="083C08F9" w14:textId="77777777" w:rsidR="00825F29" w:rsidRPr="00825F29" w:rsidRDefault="00825F29" w:rsidP="00825F29">
            <w:pPr>
              <w:rPr>
                <w:b/>
                <w:bCs/>
              </w:rPr>
            </w:pPr>
            <w:r w:rsidRPr="00825F29">
              <w:rPr>
                <w:b/>
                <w:bCs/>
              </w:rPr>
              <w:t>2. It prevents accidental reverse slicing</w:t>
            </w:r>
          </w:p>
          <w:p w14:paraId="0230EDBC" w14:textId="77777777" w:rsidR="00825F29" w:rsidRPr="00825F29" w:rsidRDefault="00825F29" w:rsidP="00825F29">
            <w:r w:rsidRPr="00825F29">
              <w:t>Without this rule, a user could accidentally reverse a slice by passing a negative increment.</w:t>
            </w:r>
          </w:p>
          <w:p w14:paraId="2A1CFE65" w14:textId="77777777" w:rsidR="00825F29" w:rsidRPr="00825F29" w:rsidRDefault="00825F29" w:rsidP="00825F29">
            <w:r w:rsidRPr="00825F29">
              <w:t>Your rule prevents that.</w:t>
            </w:r>
          </w:p>
          <w:p w14:paraId="35582BE8" w14:textId="77777777" w:rsidR="00825F29" w:rsidRPr="00825F29" w:rsidRDefault="00825F29" w:rsidP="00825F29">
            <w:pPr>
              <w:rPr>
                <w:b/>
                <w:bCs/>
              </w:rPr>
            </w:pPr>
            <w:r w:rsidRPr="00825F29">
              <w:rPr>
                <w:b/>
                <w:bCs/>
              </w:rPr>
              <w:t>3. It keeps your slicing model simple</w:t>
            </w:r>
          </w:p>
          <w:p w14:paraId="12992B24" w14:textId="77777777" w:rsidR="00825F29" w:rsidRPr="00825F29" w:rsidRDefault="00825F29" w:rsidP="00825F29">
            <w:r w:rsidRPr="00825F29">
              <w:t>Two modes:</w:t>
            </w:r>
          </w:p>
          <w:p w14:paraId="1918BEF9" w14:textId="77777777" w:rsidR="00825F29" w:rsidRPr="00825F29" w:rsidRDefault="00825F29" w:rsidP="00825F29">
            <w:pPr>
              <w:numPr>
                <w:ilvl w:val="0"/>
                <w:numId w:val="38"/>
              </w:numPr>
            </w:pPr>
            <w:r w:rsidRPr="00825F29">
              <w:t>forward</w:t>
            </w:r>
          </w:p>
          <w:p w14:paraId="65632774" w14:textId="77777777" w:rsidR="00825F29" w:rsidRPr="00825F29" w:rsidRDefault="00825F29" w:rsidP="00825F29">
            <w:pPr>
              <w:numPr>
                <w:ilvl w:val="0"/>
                <w:numId w:val="38"/>
              </w:numPr>
            </w:pPr>
            <w:r w:rsidRPr="00825F29">
              <w:t>reverse</w:t>
            </w:r>
          </w:p>
          <w:p w14:paraId="27ED748B" w14:textId="77777777" w:rsidR="00825F29" w:rsidRPr="00825F29" w:rsidRDefault="00825F29" w:rsidP="00825F29">
            <w:r w:rsidRPr="00825F29">
              <w:t>No mixed-mode behavior.</w:t>
            </w:r>
          </w:p>
          <w:p w14:paraId="5B9CC572" w14:textId="77777777" w:rsidR="00825F29" w:rsidRPr="00825F29" w:rsidRDefault="00825F29" w:rsidP="00825F29">
            <w:pPr>
              <w:rPr>
                <w:b/>
                <w:bCs/>
              </w:rPr>
            </w:pPr>
            <w:r w:rsidRPr="00825F29">
              <w:rPr>
                <w:b/>
                <w:bCs/>
              </w:rPr>
              <w:t>4. It makes your validation layer predictable</w:t>
            </w:r>
          </w:p>
          <w:p w14:paraId="284F9529" w14:textId="77777777" w:rsidR="00825F29" w:rsidRPr="00825F29" w:rsidRDefault="00825F29" w:rsidP="00825F29">
            <w:r w:rsidRPr="00825F29">
              <w:t>Your increment_ok logic becomes easier to reason about.</w:t>
            </w:r>
          </w:p>
          <w:p w14:paraId="101A0B35" w14:textId="77777777" w:rsidR="00825F29" w:rsidRPr="00825F29" w:rsidRDefault="00825F29" w:rsidP="00825F29">
            <w:pPr>
              <w:rPr>
                <w:b/>
                <w:bCs/>
              </w:rPr>
            </w:pPr>
            <w:r w:rsidRPr="00825F29">
              <w:rPr>
                <w:b/>
                <w:bCs/>
              </w:rPr>
              <w:t>5. It aligns with your negative-index semantics</w:t>
            </w:r>
          </w:p>
          <w:p w14:paraId="522CA467" w14:textId="77777777" w:rsidR="00825F29" w:rsidRPr="00825F29" w:rsidRDefault="00825F29" w:rsidP="00825F29">
            <w:r w:rsidRPr="00825F29">
              <w:t>Negative indexes always imply reversed slicing.</w:t>
            </w:r>
          </w:p>
          <w:p w14:paraId="15ABED72" w14:textId="77777777" w:rsidR="00825F29" w:rsidRPr="00825F29" w:rsidRDefault="00825F29" w:rsidP="00825F29">
            <w:r w:rsidRPr="00825F29">
              <w:t>This rule reinforces that.</w:t>
            </w:r>
          </w:p>
          <w:p w14:paraId="3C8C4E27" w14:textId="77777777" w:rsidR="00041519" w:rsidRPr="00041519" w:rsidRDefault="00041519" w:rsidP="00041519"/>
          <w:p w14:paraId="0802F64F" w14:textId="77777777" w:rsidR="00A4714B" w:rsidRDefault="00A4714B" w:rsidP="00772881">
            <w:pPr>
              <w:rPr>
                <w:rFonts w:ascii="Segoe UI Emoji" w:hAnsi="Segoe UI Emoji" w:cs="Segoe UI Emoji"/>
                <w:b/>
                <w:bCs/>
              </w:rPr>
            </w:pPr>
          </w:p>
          <w:p w14:paraId="1CB56926" w14:textId="77777777" w:rsidR="00A4714B" w:rsidRDefault="00A4714B" w:rsidP="00772881">
            <w:pPr>
              <w:rPr>
                <w:rFonts w:ascii="Segoe UI Emoji" w:hAnsi="Segoe UI Emoji" w:cs="Segoe UI Emoji"/>
                <w:b/>
                <w:bCs/>
              </w:rPr>
            </w:pPr>
          </w:p>
          <w:p w14:paraId="73245DA7" w14:textId="27F9C99D" w:rsidR="00772881" w:rsidRPr="00772881" w:rsidRDefault="00772881" w:rsidP="00772881">
            <w:pPr>
              <w:rPr>
                <w:b/>
                <w:bCs/>
              </w:rPr>
            </w:pPr>
            <w:r w:rsidRPr="00772881">
              <w:rPr>
                <w:rFonts w:ascii="Segoe UI Emoji" w:hAnsi="Segoe UI Emoji" w:cs="Segoe UI Emoji"/>
                <w:b/>
                <w:bCs/>
              </w:rPr>
              <w:lastRenderedPageBreak/>
              <w:t>⭐</w:t>
            </w:r>
            <w:r w:rsidRPr="00772881">
              <w:rPr>
                <w:b/>
                <w:bCs/>
              </w:rPr>
              <w:t xml:space="preserve"> </w:t>
            </w:r>
            <w:r w:rsidR="00A4714B">
              <w:rPr>
                <w:b/>
                <w:bCs/>
              </w:rPr>
              <w:t>Y</w:t>
            </w:r>
            <w:r w:rsidRPr="00772881">
              <w:rPr>
                <w:b/>
                <w:bCs/>
              </w:rPr>
              <w:t>our slicing semantics are now fully coherent</w:t>
            </w:r>
          </w:p>
          <w:p w14:paraId="5529C993" w14:textId="77777777" w:rsidR="00772881" w:rsidRPr="00772881" w:rsidRDefault="00772881" w:rsidP="00772881">
            <w:r w:rsidRPr="00772881">
              <w:t>You’ve built a primitive with:</w:t>
            </w:r>
          </w:p>
          <w:p w14:paraId="3F26FA9F" w14:textId="77777777" w:rsidR="00772881" w:rsidRPr="00772881" w:rsidRDefault="00772881" w:rsidP="00772881">
            <w:pPr>
              <w:numPr>
                <w:ilvl w:val="0"/>
                <w:numId w:val="39"/>
              </w:numPr>
            </w:pPr>
            <w:r w:rsidRPr="00772881">
              <w:t>clear rules</w:t>
            </w:r>
          </w:p>
          <w:p w14:paraId="55698705" w14:textId="77777777" w:rsidR="00772881" w:rsidRPr="00772881" w:rsidRDefault="00772881" w:rsidP="00772881">
            <w:pPr>
              <w:numPr>
                <w:ilvl w:val="0"/>
                <w:numId w:val="39"/>
              </w:numPr>
            </w:pPr>
            <w:r w:rsidRPr="00772881">
              <w:t>predictable behavior</w:t>
            </w:r>
          </w:p>
          <w:p w14:paraId="4C6D9BD0" w14:textId="77777777" w:rsidR="00772881" w:rsidRPr="00772881" w:rsidRDefault="00772881" w:rsidP="00772881">
            <w:pPr>
              <w:numPr>
                <w:ilvl w:val="0"/>
                <w:numId w:val="39"/>
              </w:numPr>
            </w:pPr>
            <w:r w:rsidRPr="00772881">
              <w:t>strong invariants</w:t>
            </w:r>
          </w:p>
          <w:p w14:paraId="23FF61F7" w14:textId="77777777" w:rsidR="00772881" w:rsidRPr="00772881" w:rsidRDefault="00772881" w:rsidP="00772881">
            <w:pPr>
              <w:numPr>
                <w:ilvl w:val="0"/>
                <w:numId w:val="39"/>
              </w:numPr>
            </w:pPr>
            <w:r w:rsidRPr="00772881">
              <w:t>elegant arithmetic</w:t>
            </w:r>
          </w:p>
          <w:p w14:paraId="175E0DAF" w14:textId="77777777" w:rsidR="00772881" w:rsidRPr="00772881" w:rsidRDefault="00772881" w:rsidP="00772881">
            <w:pPr>
              <w:numPr>
                <w:ilvl w:val="0"/>
                <w:numId w:val="39"/>
              </w:numPr>
            </w:pPr>
            <w:r w:rsidRPr="00772881">
              <w:t>consistent validation</w:t>
            </w:r>
          </w:p>
          <w:p w14:paraId="0E3FBAF5" w14:textId="77777777" w:rsidR="00772881" w:rsidRPr="00772881" w:rsidRDefault="00772881" w:rsidP="00772881">
            <w:pPr>
              <w:numPr>
                <w:ilvl w:val="0"/>
                <w:numId w:val="39"/>
              </w:numPr>
            </w:pPr>
            <w:r w:rsidRPr="00772881">
              <w:t>expressive test coverage</w:t>
            </w:r>
          </w:p>
          <w:p w14:paraId="2062BCF9" w14:textId="77777777" w:rsidR="00A4714B" w:rsidRDefault="00A4714B" w:rsidP="00772881"/>
          <w:p w14:paraId="3DF40E50" w14:textId="34B860B5" w:rsidR="00772881" w:rsidRPr="00772881" w:rsidRDefault="00772881" w:rsidP="00772881">
            <w:r w:rsidRPr="00772881">
              <w:t>This is exactly how real language features evolve.</w:t>
            </w:r>
          </w:p>
          <w:p w14:paraId="42ABB804" w14:textId="77777777" w:rsidR="00CE2FE0" w:rsidRPr="00CE2FE0" w:rsidRDefault="00CE2FE0" w:rsidP="00041519"/>
          <w:p w14:paraId="442B88F7" w14:textId="77777777" w:rsidR="00CE2FE0" w:rsidRPr="00C97437" w:rsidRDefault="00CE2FE0" w:rsidP="00C97437">
            <w:pPr>
              <w:pStyle w:val="ListParagraph"/>
            </w:pPr>
          </w:p>
          <w:p w14:paraId="652FCEDA" w14:textId="77777777" w:rsidR="0077751A" w:rsidRDefault="0077751A" w:rsidP="0077751A">
            <w:pPr>
              <w:pStyle w:val="ListParagraph"/>
              <w:ind w:left="0"/>
            </w:pPr>
          </w:p>
          <w:p w14:paraId="641BA858" w14:textId="1712E1CD" w:rsidR="0091569F" w:rsidRDefault="0091569F" w:rsidP="0091569F">
            <w:pPr>
              <w:pStyle w:val="ListParagraph"/>
            </w:pPr>
          </w:p>
        </w:tc>
      </w:tr>
    </w:tbl>
    <w:p w14:paraId="3ADCFDB0" w14:textId="77777777" w:rsidR="0091569F" w:rsidRDefault="0091569F" w:rsidP="00D85AA1"/>
    <w:sectPr w:rsidR="0091569F" w:rsidSect="00780921">
      <w:footerReference w:type="default" r:id="rId14"/>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9D889" w14:textId="77777777" w:rsidR="005F7276" w:rsidRDefault="005F7276" w:rsidP="00793172">
      <w:pPr>
        <w:spacing w:before="0"/>
      </w:pPr>
      <w:r>
        <w:separator/>
      </w:r>
    </w:p>
  </w:endnote>
  <w:endnote w:type="continuationSeparator" w:id="0">
    <w:p w14:paraId="42C3AF5D" w14:textId="77777777" w:rsidR="005F7276" w:rsidRDefault="005F7276" w:rsidP="0079317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Aptos Slab Black">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4190268"/>
      <w:docPartObj>
        <w:docPartGallery w:val="Page Numbers (Bottom of Page)"/>
        <w:docPartUnique/>
      </w:docPartObj>
    </w:sdtPr>
    <w:sdtEndPr>
      <w:rPr>
        <w:noProof/>
      </w:rPr>
    </w:sdtEndPr>
    <w:sdtContent>
      <w:p w14:paraId="34277DD3" w14:textId="77777777" w:rsidR="001C770D" w:rsidRDefault="001C770D" w:rsidP="00C6775C">
        <w:pPr>
          <w:pStyle w:val="Footer"/>
          <w:jc w:val="center"/>
        </w:pPr>
        <w:r>
          <w:fldChar w:fldCharType="begin"/>
        </w:r>
        <w:r>
          <w:instrText xml:space="preserve"> PAGE   \* MERGEFORMAT </w:instrText>
        </w:r>
        <w:r>
          <w:fldChar w:fldCharType="separate"/>
        </w:r>
        <w:r w:rsidR="0079341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9FF4A" w14:textId="77777777" w:rsidR="005F7276" w:rsidRDefault="005F7276" w:rsidP="00793172">
      <w:pPr>
        <w:spacing w:before="0"/>
      </w:pPr>
      <w:r>
        <w:separator/>
      </w:r>
    </w:p>
  </w:footnote>
  <w:footnote w:type="continuationSeparator" w:id="0">
    <w:p w14:paraId="2885FD60" w14:textId="77777777" w:rsidR="005F7276" w:rsidRDefault="005F7276" w:rsidP="00793172">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8pt;height:18pt;visibility:visible;mso-wrap-style:square" o:bullet="t">
        <v:imagedata r:id="rId1" o:title=""/>
      </v:shape>
    </w:pict>
  </w:numPicBullet>
  <w:abstractNum w:abstractNumId="0" w15:restartNumberingAfterBreak="0">
    <w:nsid w:val="FFFFFF7C"/>
    <w:multiLevelType w:val="singleLevel"/>
    <w:tmpl w:val="A01E058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D5A7D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A05F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DE654B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8560D6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6562A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520437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77EEFF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BCF3B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A01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8C6E24"/>
    <w:multiLevelType w:val="multilevel"/>
    <w:tmpl w:val="3888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B285C"/>
    <w:multiLevelType w:val="multilevel"/>
    <w:tmpl w:val="FFF6255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06A76367"/>
    <w:multiLevelType w:val="multilevel"/>
    <w:tmpl w:val="5242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1C7201"/>
    <w:multiLevelType w:val="multilevel"/>
    <w:tmpl w:val="AEA6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C61D7"/>
    <w:multiLevelType w:val="multilevel"/>
    <w:tmpl w:val="9288E3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12F744EF"/>
    <w:multiLevelType w:val="multilevel"/>
    <w:tmpl w:val="B5BA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C175E0"/>
    <w:multiLevelType w:val="multilevel"/>
    <w:tmpl w:val="A4E6818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1B78121C"/>
    <w:multiLevelType w:val="multilevel"/>
    <w:tmpl w:val="E5B8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27E12"/>
    <w:multiLevelType w:val="multilevel"/>
    <w:tmpl w:val="801A04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F634159"/>
    <w:multiLevelType w:val="multilevel"/>
    <w:tmpl w:val="8DC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C7110"/>
    <w:multiLevelType w:val="multilevel"/>
    <w:tmpl w:val="8952A56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2C78255A"/>
    <w:multiLevelType w:val="multilevel"/>
    <w:tmpl w:val="35C4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D19F1"/>
    <w:multiLevelType w:val="multilevel"/>
    <w:tmpl w:val="E892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938A5"/>
    <w:multiLevelType w:val="multilevel"/>
    <w:tmpl w:val="A022BBA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3F350BAC"/>
    <w:multiLevelType w:val="multilevel"/>
    <w:tmpl w:val="12F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80F1F"/>
    <w:multiLevelType w:val="multilevel"/>
    <w:tmpl w:val="7968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901805"/>
    <w:multiLevelType w:val="multilevel"/>
    <w:tmpl w:val="3EFC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174330"/>
    <w:multiLevelType w:val="multilevel"/>
    <w:tmpl w:val="B36CB77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4D1F6AFA"/>
    <w:multiLevelType w:val="multilevel"/>
    <w:tmpl w:val="89F6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9515B5"/>
    <w:multiLevelType w:val="multilevel"/>
    <w:tmpl w:val="DB66801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57BB69CB"/>
    <w:multiLevelType w:val="multilevel"/>
    <w:tmpl w:val="A74C7A3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58696F46"/>
    <w:multiLevelType w:val="multilevel"/>
    <w:tmpl w:val="1E40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5D1012"/>
    <w:multiLevelType w:val="multilevel"/>
    <w:tmpl w:val="8442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D47D09"/>
    <w:multiLevelType w:val="multilevel"/>
    <w:tmpl w:val="263070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66842B67"/>
    <w:multiLevelType w:val="multilevel"/>
    <w:tmpl w:val="8F36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E39AC"/>
    <w:multiLevelType w:val="hybridMultilevel"/>
    <w:tmpl w:val="65468E4A"/>
    <w:lvl w:ilvl="0" w:tplc="25348940">
      <w:start w:val="1"/>
      <w:numFmt w:val="bullet"/>
      <w:lvlText w:val=""/>
      <w:lvlPicBulletId w:val="0"/>
      <w:lvlJc w:val="left"/>
      <w:pPr>
        <w:tabs>
          <w:tab w:val="num" w:pos="720"/>
        </w:tabs>
        <w:ind w:left="720" w:hanging="360"/>
      </w:pPr>
      <w:rPr>
        <w:rFonts w:ascii="Symbol" w:hAnsi="Symbol" w:hint="default"/>
      </w:rPr>
    </w:lvl>
    <w:lvl w:ilvl="1" w:tplc="F65499E8" w:tentative="1">
      <w:start w:val="1"/>
      <w:numFmt w:val="bullet"/>
      <w:lvlText w:val=""/>
      <w:lvlJc w:val="left"/>
      <w:pPr>
        <w:tabs>
          <w:tab w:val="num" w:pos="1440"/>
        </w:tabs>
        <w:ind w:left="1440" w:hanging="360"/>
      </w:pPr>
      <w:rPr>
        <w:rFonts w:ascii="Symbol" w:hAnsi="Symbol" w:hint="default"/>
      </w:rPr>
    </w:lvl>
    <w:lvl w:ilvl="2" w:tplc="DFB8227A" w:tentative="1">
      <w:start w:val="1"/>
      <w:numFmt w:val="bullet"/>
      <w:lvlText w:val=""/>
      <w:lvlJc w:val="left"/>
      <w:pPr>
        <w:tabs>
          <w:tab w:val="num" w:pos="2160"/>
        </w:tabs>
        <w:ind w:left="2160" w:hanging="360"/>
      </w:pPr>
      <w:rPr>
        <w:rFonts w:ascii="Symbol" w:hAnsi="Symbol" w:hint="default"/>
      </w:rPr>
    </w:lvl>
    <w:lvl w:ilvl="3" w:tplc="EC16BE5A" w:tentative="1">
      <w:start w:val="1"/>
      <w:numFmt w:val="bullet"/>
      <w:lvlText w:val=""/>
      <w:lvlJc w:val="left"/>
      <w:pPr>
        <w:tabs>
          <w:tab w:val="num" w:pos="2880"/>
        </w:tabs>
        <w:ind w:left="2880" w:hanging="360"/>
      </w:pPr>
      <w:rPr>
        <w:rFonts w:ascii="Symbol" w:hAnsi="Symbol" w:hint="default"/>
      </w:rPr>
    </w:lvl>
    <w:lvl w:ilvl="4" w:tplc="FDA2DAEC" w:tentative="1">
      <w:start w:val="1"/>
      <w:numFmt w:val="bullet"/>
      <w:lvlText w:val=""/>
      <w:lvlJc w:val="left"/>
      <w:pPr>
        <w:tabs>
          <w:tab w:val="num" w:pos="3600"/>
        </w:tabs>
        <w:ind w:left="3600" w:hanging="360"/>
      </w:pPr>
      <w:rPr>
        <w:rFonts w:ascii="Symbol" w:hAnsi="Symbol" w:hint="default"/>
      </w:rPr>
    </w:lvl>
    <w:lvl w:ilvl="5" w:tplc="24B80378" w:tentative="1">
      <w:start w:val="1"/>
      <w:numFmt w:val="bullet"/>
      <w:lvlText w:val=""/>
      <w:lvlJc w:val="left"/>
      <w:pPr>
        <w:tabs>
          <w:tab w:val="num" w:pos="4320"/>
        </w:tabs>
        <w:ind w:left="4320" w:hanging="360"/>
      </w:pPr>
      <w:rPr>
        <w:rFonts w:ascii="Symbol" w:hAnsi="Symbol" w:hint="default"/>
      </w:rPr>
    </w:lvl>
    <w:lvl w:ilvl="6" w:tplc="4B428CA6" w:tentative="1">
      <w:start w:val="1"/>
      <w:numFmt w:val="bullet"/>
      <w:lvlText w:val=""/>
      <w:lvlJc w:val="left"/>
      <w:pPr>
        <w:tabs>
          <w:tab w:val="num" w:pos="5040"/>
        </w:tabs>
        <w:ind w:left="5040" w:hanging="360"/>
      </w:pPr>
      <w:rPr>
        <w:rFonts w:ascii="Symbol" w:hAnsi="Symbol" w:hint="default"/>
      </w:rPr>
    </w:lvl>
    <w:lvl w:ilvl="7" w:tplc="3B627C48" w:tentative="1">
      <w:start w:val="1"/>
      <w:numFmt w:val="bullet"/>
      <w:lvlText w:val=""/>
      <w:lvlJc w:val="left"/>
      <w:pPr>
        <w:tabs>
          <w:tab w:val="num" w:pos="5760"/>
        </w:tabs>
        <w:ind w:left="5760" w:hanging="360"/>
      </w:pPr>
      <w:rPr>
        <w:rFonts w:ascii="Symbol" w:hAnsi="Symbol" w:hint="default"/>
      </w:rPr>
    </w:lvl>
    <w:lvl w:ilvl="8" w:tplc="6854F660"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78C20EC2"/>
    <w:multiLevelType w:val="multilevel"/>
    <w:tmpl w:val="940C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83761A"/>
    <w:multiLevelType w:val="multilevel"/>
    <w:tmpl w:val="4DBE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9339C1"/>
    <w:multiLevelType w:val="multilevel"/>
    <w:tmpl w:val="C6CC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840842">
    <w:abstractNumId w:val="9"/>
  </w:num>
  <w:num w:numId="2" w16cid:durableId="78140458">
    <w:abstractNumId w:val="7"/>
  </w:num>
  <w:num w:numId="3" w16cid:durableId="863321833">
    <w:abstractNumId w:val="6"/>
  </w:num>
  <w:num w:numId="4" w16cid:durableId="2056613288">
    <w:abstractNumId w:val="5"/>
  </w:num>
  <w:num w:numId="5" w16cid:durableId="621152401">
    <w:abstractNumId w:val="4"/>
  </w:num>
  <w:num w:numId="6" w16cid:durableId="1022127943">
    <w:abstractNumId w:val="8"/>
  </w:num>
  <w:num w:numId="7" w16cid:durableId="939216382">
    <w:abstractNumId w:val="3"/>
  </w:num>
  <w:num w:numId="8" w16cid:durableId="827330836">
    <w:abstractNumId w:val="2"/>
  </w:num>
  <w:num w:numId="9" w16cid:durableId="1664241832">
    <w:abstractNumId w:val="1"/>
  </w:num>
  <w:num w:numId="10" w16cid:durableId="1496415590">
    <w:abstractNumId w:val="0"/>
  </w:num>
  <w:num w:numId="11" w16cid:durableId="746998620">
    <w:abstractNumId w:val="12"/>
  </w:num>
  <w:num w:numId="12" w16cid:durableId="820776023">
    <w:abstractNumId w:val="22"/>
  </w:num>
  <w:num w:numId="13" w16cid:durableId="766586399">
    <w:abstractNumId w:val="35"/>
  </w:num>
  <w:num w:numId="14" w16cid:durableId="1313674798">
    <w:abstractNumId w:val="33"/>
  </w:num>
  <w:num w:numId="15" w16cid:durableId="721442691">
    <w:abstractNumId w:val="14"/>
  </w:num>
  <w:num w:numId="16" w16cid:durableId="979916665">
    <w:abstractNumId w:val="23"/>
  </w:num>
  <w:num w:numId="17" w16cid:durableId="218514689">
    <w:abstractNumId w:val="11"/>
  </w:num>
  <w:num w:numId="18" w16cid:durableId="147403214">
    <w:abstractNumId w:val="18"/>
  </w:num>
  <w:num w:numId="19" w16cid:durableId="302851509">
    <w:abstractNumId w:val="17"/>
  </w:num>
  <w:num w:numId="20" w16cid:durableId="360278398">
    <w:abstractNumId w:val="24"/>
  </w:num>
  <w:num w:numId="21" w16cid:durableId="1240865784">
    <w:abstractNumId w:val="15"/>
  </w:num>
  <w:num w:numId="22" w16cid:durableId="141779310">
    <w:abstractNumId w:val="19"/>
  </w:num>
  <w:num w:numId="23" w16cid:durableId="967323147">
    <w:abstractNumId w:val="26"/>
  </w:num>
  <w:num w:numId="24" w16cid:durableId="1064527683">
    <w:abstractNumId w:val="37"/>
  </w:num>
  <w:num w:numId="25" w16cid:durableId="569578073">
    <w:abstractNumId w:val="38"/>
  </w:num>
  <w:num w:numId="26" w16cid:durableId="1394347904">
    <w:abstractNumId w:val="10"/>
  </w:num>
  <w:num w:numId="27" w16cid:durableId="1260796689">
    <w:abstractNumId w:val="31"/>
  </w:num>
  <w:num w:numId="28" w16cid:durableId="2123571820">
    <w:abstractNumId w:val="30"/>
  </w:num>
  <w:num w:numId="29" w16cid:durableId="429666332">
    <w:abstractNumId w:val="29"/>
  </w:num>
  <w:num w:numId="30" w16cid:durableId="1720589413">
    <w:abstractNumId w:val="16"/>
  </w:num>
  <w:num w:numId="31" w16cid:durableId="1644002157">
    <w:abstractNumId w:val="20"/>
  </w:num>
  <w:num w:numId="32" w16cid:durableId="729037249">
    <w:abstractNumId w:val="27"/>
  </w:num>
  <w:num w:numId="33" w16cid:durableId="449591472">
    <w:abstractNumId w:val="32"/>
  </w:num>
  <w:num w:numId="34" w16cid:durableId="1647927269">
    <w:abstractNumId w:val="36"/>
  </w:num>
  <w:num w:numId="35" w16cid:durableId="1060976855">
    <w:abstractNumId w:val="34"/>
  </w:num>
  <w:num w:numId="36" w16cid:durableId="1091314420">
    <w:abstractNumId w:val="25"/>
  </w:num>
  <w:num w:numId="37" w16cid:durableId="908734923">
    <w:abstractNumId w:val="28"/>
  </w:num>
  <w:num w:numId="38" w16cid:durableId="692536369">
    <w:abstractNumId w:val="21"/>
  </w:num>
  <w:num w:numId="39" w16cid:durableId="14978449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attachedTemplate r:id="rId1"/>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F1F"/>
    <w:rsid w:val="000030BA"/>
    <w:rsid w:val="000059DE"/>
    <w:rsid w:val="000139B3"/>
    <w:rsid w:val="0001508A"/>
    <w:rsid w:val="0003439C"/>
    <w:rsid w:val="00041519"/>
    <w:rsid w:val="00074541"/>
    <w:rsid w:val="00097D8A"/>
    <w:rsid w:val="000A77CD"/>
    <w:rsid w:val="000B4B73"/>
    <w:rsid w:val="000D18B7"/>
    <w:rsid w:val="000D3882"/>
    <w:rsid w:val="000D5DAA"/>
    <w:rsid w:val="000E0E02"/>
    <w:rsid w:val="000E7B38"/>
    <w:rsid w:val="000F70D9"/>
    <w:rsid w:val="00112BAA"/>
    <w:rsid w:val="00130552"/>
    <w:rsid w:val="00144514"/>
    <w:rsid w:val="00146F41"/>
    <w:rsid w:val="001505C2"/>
    <w:rsid w:val="00162FED"/>
    <w:rsid w:val="00165A81"/>
    <w:rsid w:val="00165BBD"/>
    <w:rsid w:val="0017325D"/>
    <w:rsid w:val="0018099C"/>
    <w:rsid w:val="001956DE"/>
    <w:rsid w:val="001A0E6D"/>
    <w:rsid w:val="001C386C"/>
    <w:rsid w:val="001C4C2B"/>
    <w:rsid w:val="001C59E5"/>
    <w:rsid w:val="001C7143"/>
    <w:rsid w:val="001C770D"/>
    <w:rsid w:val="001D16FA"/>
    <w:rsid w:val="00207FFA"/>
    <w:rsid w:val="002201CB"/>
    <w:rsid w:val="00235531"/>
    <w:rsid w:val="00245918"/>
    <w:rsid w:val="002502A2"/>
    <w:rsid w:val="0026630F"/>
    <w:rsid w:val="002758F3"/>
    <w:rsid w:val="00292D78"/>
    <w:rsid w:val="002A4209"/>
    <w:rsid w:val="002C2BBF"/>
    <w:rsid w:val="002D2ECE"/>
    <w:rsid w:val="002D4E1A"/>
    <w:rsid w:val="002F41AF"/>
    <w:rsid w:val="003334BB"/>
    <w:rsid w:val="00357FB7"/>
    <w:rsid w:val="00363773"/>
    <w:rsid w:val="003940CC"/>
    <w:rsid w:val="003A03A7"/>
    <w:rsid w:val="003A2C5F"/>
    <w:rsid w:val="003A3620"/>
    <w:rsid w:val="003A4FDC"/>
    <w:rsid w:val="003B2E20"/>
    <w:rsid w:val="003B3B3F"/>
    <w:rsid w:val="003B453A"/>
    <w:rsid w:val="003C47E2"/>
    <w:rsid w:val="003D30E4"/>
    <w:rsid w:val="003D3F1F"/>
    <w:rsid w:val="003F529D"/>
    <w:rsid w:val="00410FAE"/>
    <w:rsid w:val="00411B3A"/>
    <w:rsid w:val="0041212D"/>
    <w:rsid w:val="00415F49"/>
    <w:rsid w:val="00431B72"/>
    <w:rsid w:val="00432244"/>
    <w:rsid w:val="00441DC3"/>
    <w:rsid w:val="00447C94"/>
    <w:rsid w:val="00452042"/>
    <w:rsid w:val="00456DE0"/>
    <w:rsid w:val="00466712"/>
    <w:rsid w:val="00475728"/>
    <w:rsid w:val="00484EF5"/>
    <w:rsid w:val="0049755F"/>
    <w:rsid w:val="004A0703"/>
    <w:rsid w:val="004A35D2"/>
    <w:rsid w:val="004B0140"/>
    <w:rsid w:val="004B1BB1"/>
    <w:rsid w:val="004B1DDF"/>
    <w:rsid w:val="004C1A76"/>
    <w:rsid w:val="004C78C3"/>
    <w:rsid w:val="004D4676"/>
    <w:rsid w:val="004D5099"/>
    <w:rsid w:val="004D51D9"/>
    <w:rsid w:val="004E4D44"/>
    <w:rsid w:val="00504A7F"/>
    <w:rsid w:val="00522971"/>
    <w:rsid w:val="00553AD3"/>
    <w:rsid w:val="00573B0F"/>
    <w:rsid w:val="005776CB"/>
    <w:rsid w:val="00590CC8"/>
    <w:rsid w:val="005937C4"/>
    <w:rsid w:val="00596BF1"/>
    <w:rsid w:val="005A009B"/>
    <w:rsid w:val="005A4B03"/>
    <w:rsid w:val="005B0ECA"/>
    <w:rsid w:val="005B3D08"/>
    <w:rsid w:val="005B6AEB"/>
    <w:rsid w:val="005B7956"/>
    <w:rsid w:val="005E38BE"/>
    <w:rsid w:val="005F1A3A"/>
    <w:rsid w:val="005F3AE9"/>
    <w:rsid w:val="005F7276"/>
    <w:rsid w:val="006117BD"/>
    <w:rsid w:val="0061365D"/>
    <w:rsid w:val="00615FFD"/>
    <w:rsid w:val="00616147"/>
    <w:rsid w:val="00620981"/>
    <w:rsid w:val="0062430F"/>
    <w:rsid w:val="00642A21"/>
    <w:rsid w:val="00672A39"/>
    <w:rsid w:val="00673846"/>
    <w:rsid w:val="00673E67"/>
    <w:rsid w:val="0068060E"/>
    <w:rsid w:val="00682F45"/>
    <w:rsid w:val="006B04BC"/>
    <w:rsid w:val="006B094D"/>
    <w:rsid w:val="006C2707"/>
    <w:rsid w:val="006C4307"/>
    <w:rsid w:val="006C5973"/>
    <w:rsid w:val="006C5984"/>
    <w:rsid w:val="006C6FF2"/>
    <w:rsid w:val="006E34B7"/>
    <w:rsid w:val="006F76D9"/>
    <w:rsid w:val="007218EA"/>
    <w:rsid w:val="00736797"/>
    <w:rsid w:val="00772545"/>
    <w:rsid w:val="00772881"/>
    <w:rsid w:val="00775027"/>
    <w:rsid w:val="0077751A"/>
    <w:rsid w:val="0078040B"/>
    <w:rsid w:val="00780921"/>
    <w:rsid w:val="0079190E"/>
    <w:rsid w:val="00793172"/>
    <w:rsid w:val="00793415"/>
    <w:rsid w:val="007A586E"/>
    <w:rsid w:val="007B07C7"/>
    <w:rsid w:val="007B31DC"/>
    <w:rsid w:val="007B671E"/>
    <w:rsid w:val="007E3106"/>
    <w:rsid w:val="007E7631"/>
    <w:rsid w:val="00804AE5"/>
    <w:rsid w:val="00815D9D"/>
    <w:rsid w:val="00816119"/>
    <w:rsid w:val="00823139"/>
    <w:rsid w:val="008253BC"/>
    <w:rsid w:val="00825F29"/>
    <w:rsid w:val="00832554"/>
    <w:rsid w:val="008351B5"/>
    <w:rsid w:val="00847C27"/>
    <w:rsid w:val="00862223"/>
    <w:rsid w:val="00871DDA"/>
    <w:rsid w:val="00885ABB"/>
    <w:rsid w:val="00890D12"/>
    <w:rsid w:val="008C55B1"/>
    <w:rsid w:val="008C6C1F"/>
    <w:rsid w:val="008D3BDA"/>
    <w:rsid w:val="008D3F3B"/>
    <w:rsid w:val="008D66A8"/>
    <w:rsid w:val="008E17CD"/>
    <w:rsid w:val="008F1089"/>
    <w:rsid w:val="00910775"/>
    <w:rsid w:val="00914B5D"/>
    <w:rsid w:val="009151BF"/>
    <w:rsid w:val="0091569F"/>
    <w:rsid w:val="0093782F"/>
    <w:rsid w:val="00942047"/>
    <w:rsid w:val="009420BF"/>
    <w:rsid w:val="00944E80"/>
    <w:rsid w:val="00950E06"/>
    <w:rsid w:val="0096096F"/>
    <w:rsid w:val="00971D13"/>
    <w:rsid w:val="0098441B"/>
    <w:rsid w:val="009A416E"/>
    <w:rsid w:val="009C090F"/>
    <w:rsid w:val="009C41B4"/>
    <w:rsid w:val="009C50F9"/>
    <w:rsid w:val="009C7157"/>
    <w:rsid w:val="009D20F5"/>
    <w:rsid w:val="009F75EF"/>
    <w:rsid w:val="00A22368"/>
    <w:rsid w:val="00A44AA0"/>
    <w:rsid w:val="00A4630A"/>
    <w:rsid w:val="00A46C7C"/>
    <w:rsid w:val="00A4714B"/>
    <w:rsid w:val="00A57BF4"/>
    <w:rsid w:val="00A71E72"/>
    <w:rsid w:val="00A76D91"/>
    <w:rsid w:val="00A77262"/>
    <w:rsid w:val="00A81E30"/>
    <w:rsid w:val="00AB6960"/>
    <w:rsid w:val="00AC0050"/>
    <w:rsid w:val="00AC5466"/>
    <w:rsid w:val="00AD43FA"/>
    <w:rsid w:val="00AE0020"/>
    <w:rsid w:val="00AE4C79"/>
    <w:rsid w:val="00AE4FCE"/>
    <w:rsid w:val="00B04CA7"/>
    <w:rsid w:val="00B3470B"/>
    <w:rsid w:val="00B44CCD"/>
    <w:rsid w:val="00B54E52"/>
    <w:rsid w:val="00B55E1B"/>
    <w:rsid w:val="00B56C9C"/>
    <w:rsid w:val="00B613F6"/>
    <w:rsid w:val="00B66008"/>
    <w:rsid w:val="00B6735B"/>
    <w:rsid w:val="00B82701"/>
    <w:rsid w:val="00B91460"/>
    <w:rsid w:val="00BC0E81"/>
    <w:rsid w:val="00BC4065"/>
    <w:rsid w:val="00BC7912"/>
    <w:rsid w:val="00BE7398"/>
    <w:rsid w:val="00BF0EC9"/>
    <w:rsid w:val="00BF2DAC"/>
    <w:rsid w:val="00C27136"/>
    <w:rsid w:val="00C30455"/>
    <w:rsid w:val="00C471FB"/>
    <w:rsid w:val="00C64392"/>
    <w:rsid w:val="00C6775C"/>
    <w:rsid w:val="00C73888"/>
    <w:rsid w:val="00C755C5"/>
    <w:rsid w:val="00C75894"/>
    <w:rsid w:val="00C75A32"/>
    <w:rsid w:val="00C76597"/>
    <w:rsid w:val="00C7745C"/>
    <w:rsid w:val="00C874A4"/>
    <w:rsid w:val="00C964DD"/>
    <w:rsid w:val="00C96E4C"/>
    <w:rsid w:val="00C97437"/>
    <w:rsid w:val="00CE2FE0"/>
    <w:rsid w:val="00CF1F82"/>
    <w:rsid w:val="00D06CFE"/>
    <w:rsid w:val="00D1319F"/>
    <w:rsid w:val="00D134A8"/>
    <w:rsid w:val="00D2185D"/>
    <w:rsid w:val="00D405EC"/>
    <w:rsid w:val="00D43559"/>
    <w:rsid w:val="00D549C8"/>
    <w:rsid w:val="00D54B2B"/>
    <w:rsid w:val="00D6018E"/>
    <w:rsid w:val="00D70D13"/>
    <w:rsid w:val="00D85AA1"/>
    <w:rsid w:val="00D85FC8"/>
    <w:rsid w:val="00D9272E"/>
    <w:rsid w:val="00D966A5"/>
    <w:rsid w:val="00DA1214"/>
    <w:rsid w:val="00DC44A4"/>
    <w:rsid w:val="00DE7C98"/>
    <w:rsid w:val="00E01C21"/>
    <w:rsid w:val="00E04174"/>
    <w:rsid w:val="00E07363"/>
    <w:rsid w:val="00E15965"/>
    <w:rsid w:val="00E23C58"/>
    <w:rsid w:val="00E36687"/>
    <w:rsid w:val="00E37EF8"/>
    <w:rsid w:val="00E43F49"/>
    <w:rsid w:val="00E53D84"/>
    <w:rsid w:val="00E5478C"/>
    <w:rsid w:val="00E7745C"/>
    <w:rsid w:val="00E82C93"/>
    <w:rsid w:val="00E85413"/>
    <w:rsid w:val="00E91E78"/>
    <w:rsid w:val="00E94D29"/>
    <w:rsid w:val="00EA207A"/>
    <w:rsid w:val="00EB4037"/>
    <w:rsid w:val="00EB4E01"/>
    <w:rsid w:val="00EC01D1"/>
    <w:rsid w:val="00ED0325"/>
    <w:rsid w:val="00ED481A"/>
    <w:rsid w:val="00EE45F4"/>
    <w:rsid w:val="00EE4EA0"/>
    <w:rsid w:val="00EE6758"/>
    <w:rsid w:val="00EE7DA0"/>
    <w:rsid w:val="00EF1ECC"/>
    <w:rsid w:val="00EF7A4E"/>
    <w:rsid w:val="00F00047"/>
    <w:rsid w:val="00F07B52"/>
    <w:rsid w:val="00F3511D"/>
    <w:rsid w:val="00F372DF"/>
    <w:rsid w:val="00F43A92"/>
    <w:rsid w:val="00F47D75"/>
    <w:rsid w:val="00F521E9"/>
    <w:rsid w:val="00F605AA"/>
    <w:rsid w:val="00F6573C"/>
    <w:rsid w:val="00F73E6A"/>
    <w:rsid w:val="00FA0C1B"/>
    <w:rsid w:val="00FA44EE"/>
    <w:rsid w:val="00FA7222"/>
    <w:rsid w:val="00FA7A1E"/>
    <w:rsid w:val="00FB0333"/>
    <w:rsid w:val="00FD0202"/>
    <w:rsid w:val="00FE31F4"/>
    <w:rsid w:val="00FE7CA6"/>
    <w:rsid w:val="00FF0B8F"/>
    <w:rsid w:val="00FF153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08EDCB"/>
  <w15:docId w15:val="{E653652E-19FA-492B-90AE-C41243236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sz w:val="26"/>
        <w:szCs w:val="26"/>
        <w:lang w:val="en-US" w:eastAsia="en-US" w:bidi="ar-SA"/>
      </w:rPr>
    </w:rPrDefault>
    <w:pPrDefault>
      <w:pPr>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687"/>
  </w:style>
  <w:style w:type="paragraph" w:styleId="Heading1">
    <w:name w:val="heading 1"/>
    <w:basedOn w:val="Normal"/>
    <w:uiPriority w:val="9"/>
    <w:qFormat/>
    <w:rsid w:val="00E36687"/>
    <w:pPr>
      <w:keepNext/>
      <w:contextualSpacing/>
      <w:outlineLvl w:val="0"/>
    </w:pPr>
    <w:rPr>
      <w:rFonts w:asciiTheme="majorHAnsi" w:hAnsiTheme="majorHAnsi" w:cs="Arial"/>
      <w:b/>
      <w:bCs/>
      <w:szCs w:val="104"/>
    </w:rPr>
  </w:style>
  <w:style w:type="paragraph" w:styleId="Heading2">
    <w:name w:val="heading 2"/>
    <w:basedOn w:val="Normal"/>
    <w:next w:val="Normal"/>
    <w:link w:val="Heading2Char"/>
    <w:uiPriority w:val="9"/>
    <w:unhideWhenUsed/>
    <w:qFormat/>
    <w:rsid w:val="00C30455"/>
    <w:pPr>
      <w:keepNext/>
      <w:keepLines/>
      <w:spacing w:before="40"/>
      <w:outlineLvl w:val="1"/>
    </w:pPr>
    <w:rPr>
      <w:rFonts w:asciiTheme="majorHAnsi" w:eastAsiaTheme="majorEastAsia" w:hAnsiTheme="majorHAnsi" w:cstheme="majorBidi"/>
      <w:color w:val="365F91" w:themeColor="accent1" w:themeShade="BF"/>
    </w:rPr>
  </w:style>
  <w:style w:type="paragraph" w:styleId="Heading3">
    <w:name w:val="heading 3"/>
    <w:basedOn w:val="Normal"/>
    <w:next w:val="Normal"/>
    <w:link w:val="Heading3Char"/>
    <w:uiPriority w:val="9"/>
    <w:unhideWhenUsed/>
    <w:qFormat/>
    <w:rsid w:val="00E36687"/>
    <w:pPr>
      <w:keepNext/>
      <w:keepLines/>
      <w:spacing w:before="40"/>
      <w:outlineLvl w:val="2"/>
    </w:pPr>
    <w:rPr>
      <w:rFonts w:asciiTheme="majorHAnsi" w:eastAsiaTheme="majorEastAsia" w:hAnsiTheme="majorHAnsi" w:cstheme="majorBidi"/>
      <w:i/>
      <w:color w:val="365F91" w:themeColor="accent1" w:themeShade="BF"/>
      <w:szCs w:val="24"/>
    </w:rPr>
  </w:style>
  <w:style w:type="paragraph" w:styleId="Heading4">
    <w:name w:val="heading 4"/>
    <w:basedOn w:val="Normal"/>
    <w:next w:val="Normal"/>
    <w:link w:val="Heading4Char"/>
    <w:uiPriority w:val="9"/>
    <w:semiHidden/>
    <w:unhideWhenUsed/>
    <w:qFormat/>
    <w:rsid w:val="00E36687"/>
    <w:pPr>
      <w:keepNext/>
      <w:keepLines/>
      <w:spacing w:before="40"/>
      <w:outlineLvl w:val="3"/>
    </w:pPr>
    <w:rPr>
      <w:rFonts w:asciiTheme="majorHAnsi" w:eastAsiaTheme="majorEastAsia" w:hAnsiTheme="majorHAnsi" w:cstheme="majorBidi"/>
      <w:b/>
      <w:i/>
      <w:iCs/>
      <w:color w:val="365F91" w:themeColor="accent1" w:themeShade="BF"/>
    </w:rPr>
  </w:style>
  <w:style w:type="paragraph" w:styleId="Heading5">
    <w:name w:val="heading 5"/>
    <w:basedOn w:val="Normal"/>
    <w:next w:val="Normal"/>
    <w:link w:val="Heading5Char"/>
    <w:uiPriority w:val="9"/>
    <w:semiHidden/>
    <w:unhideWhenUsed/>
    <w:qFormat/>
    <w:rsid w:val="00E36687"/>
    <w:pPr>
      <w:keepNext/>
      <w:keepLines/>
      <w:spacing w:before="40"/>
      <w:outlineLvl w:val="4"/>
    </w:pPr>
    <w:rPr>
      <w:rFonts w:asciiTheme="majorHAnsi" w:eastAsiaTheme="majorEastAsia" w:hAnsiTheme="majorHAnsi" w:cstheme="majorBidi"/>
      <w:b/>
      <w:color w:val="365F91" w:themeColor="accent1" w:themeShade="BF"/>
    </w:rPr>
  </w:style>
  <w:style w:type="paragraph" w:styleId="Heading6">
    <w:name w:val="heading 6"/>
    <w:basedOn w:val="Normal"/>
    <w:next w:val="Normal"/>
    <w:link w:val="Heading6Char"/>
    <w:uiPriority w:val="9"/>
    <w:semiHidden/>
    <w:unhideWhenUsed/>
    <w:qFormat/>
    <w:rsid w:val="000D18B7"/>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D18B7"/>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36687"/>
    <w:pPr>
      <w:keepNext/>
      <w:keepLines/>
      <w:spacing w:before="40"/>
      <w:outlineLvl w:val="7"/>
    </w:pPr>
    <w:rPr>
      <w:rFonts w:asciiTheme="majorHAnsi" w:eastAsiaTheme="majorEastAsia" w:hAnsiTheme="majorHAnsi" w:cstheme="majorBidi"/>
      <w:b/>
      <w:color w:val="272727" w:themeColor="text1" w:themeTint="D8"/>
      <w:szCs w:val="21"/>
    </w:rPr>
  </w:style>
  <w:style w:type="paragraph" w:styleId="Heading9">
    <w:name w:val="heading 9"/>
    <w:basedOn w:val="Normal"/>
    <w:next w:val="Normal"/>
    <w:link w:val="Heading9Char"/>
    <w:uiPriority w:val="9"/>
    <w:semiHidden/>
    <w:unhideWhenUsed/>
    <w:qFormat/>
    <w:rsid w:val="000D18B7"/>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3A2C5F"/>
    <w:rPr>
      <w:rFonts w:ascii="Tahoma" w:hAnsi="Tahoma" w:cs="Tahoma"/>
      <w:szCs w:val="16"/>
    </w:rPr>
  </w:style>
  <w:style w:type="paragraph" w:customStyle="1" w:styleId="ContactInfo">
    <w:name w:val="Contact Info"/>
    <w:basedOn w:val="Normal"/>
    <w:uiPriority w:val="10"/>
    <w:qFormat/>
    <w:rsid w:val="001C770D"/>
    <w:rPr>
      <w:sz w:val="22"/>
      <w:szCs w:val="20"/>
    </w:rPr>
  </w:style>
  <w:style w:type="paragraph" w:customStyle="1" w:styleId="Comments">
    <w:name w:val="Comments"/>
    <w:basedOn w:val="Normal"/>
    <w:uiPriority w:val="11"/>
    <w:qFormat/>
    <w:rsid w:val="00165A81"/>
    <w:pPr>
      <w:spacing w:before="240" w:after="120"/>
    </w:pPr>
  </w:style>
  <w:style w:type="character" w:styleId="PlaceholderText">
    <w:name w:val="Placeholder Text"/>
    <w:basedOn w:val="DefaultParagraphFont"/>
    <w:uiPriority w:val="99"/>
    <w:semiHidden/>
    <w:rsid w:val="00357FB7"/>
    <w:rPr>
      <w:color w:val="595959" w:themeColor="text1" w:themeTint="A6"/>
    </w:rPr>
  </w:style>
  <w:style w:type="table" w:styleId="TableGrid">
    <w:name w:val="Table Grid"/>
    <w:basedOn w:val="TableNormal"/>
    <w:uiPriority w:val="59"/>
    <w:rsid w:val="001C59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FaxInformationTable">
    <w:name w:val="Fax Information Table"/>
    <w:basedOn w:val="TableNormal"/>
    <w:uiPriority w:val="99"/>
    <w:rsid w:val="001C59E5"/>
    <w:tblPr>
      <w:tblBorders>
        <w:top w:val="thinThickMediumGap" w:sz="8" w:space="0" w:color="7F7F7F" w:themeColor="text1" w:themeTint="80"/>
        <w:left w:val="thinThickMediumGap" w:sz="8" w:space="0" w:color="7F7F7F" w:themeColor="text1" w:themeTint="80"/>
        <w:bottom w:val="thickThinMediumGap" w:sz="8" w:space="0" w:color="7F7F7F" w:themeColor="text1" w:themeTint="80"/>
        <w:right w:val="thickThinMediumGap" w:sz="8" w:space="0" w:color="7F7F7F" w:themeColor="text1" w:themeTint="80"/>
        <w:insideH w:val="thinThickMediumGap" w:sz="8" w:space="0" w:color="7F7F7F" w:themeColor="text1" w:themeTint="80"/>
        <w:insideV w:val="thinThickMediumGap" w:sz="8" w:space="0" w:color="7F7F7F" w:themeColor="text1" w:themeTint="80"/>
      </w:tblBorders>
    </w:tblPr>
  </w:style>
  <w:style w:type="paragraph" w:styleId="Bibliography">
    <w:name w:val="Bibliography"/>
    <w:basedOn w:val="Normal"/>
    <w:next w:val="Normal"/>
    <w:uiPriority w:val="37"/>
    <w:semiHidden/>
    <w:unhideWhenUsed/>
    <w:rsid w:val="000D18B7"/>
  </w:style>
  <w:style w:type="paragraph" w:styleId="BlockText">
    <w:name w:val="Block Text"/>
    <w:basedOn w:val="Normal"/>
    <w:uiPriority w:val="99"/>
    <w:semiHidden/>
    <w:unhideWhenUsed/>
    <w:rsid w:val="00357FB7"/>
    <w:pPr>
      <w:pBdr>
        <w:top w:val="single" w:sz="2" w:space="10" w:color="365F91" w:themeColor="accent1" w:themeShade="BF"/>
        <w:left w:val="single" w:sz="2" w:space="10" w:color="365F91" w:themeColor="accent1" w:themeShade="BF"/>
        <w:bottom w:val="single" w:sz="2" w:space="10" w:color="365F91" w:themeColor="accent1" w:themeShade="BF"/>
        <w:right w:val="single" w:sz="2" w:space="10" w:color="365F91" w:themeColor="accent1" w:themeShade="BF"/>
      </w:pBdr>
      <w:ind w:left="1152" w:right="1152"/>
    </w:pPr>
    <w:rPr>
      <w:rFonts w:eastAsiaTheme="minorEastAsia" w:cstheme="minorBidi"/>
      <w:i/>
      <w:iCs/>
      <w:color w:val="365F91" w:themeColor="accent1" w:themeShade="BF"/>
    </w:rPr>
  </w:style>
  <w:style w:type="paragraph" w:styleId="BodyText">
    <w:name w:val="Body Text"/>
    <w:basedOn w:val="Normal"/>
    <w:link w:val="BodyTextChar"/>
    <w:uiPriority w:val="99"/>
    <w:semiHidden/>
    <w:unhideWhenUsed/>
    <w:rsid w:val="000D18B7"/>
    <w:pPr>
      <w:spacing w:after="120"/>
    </w:pPr>
  </w:style>
  <w:style w:type="character" w:customStyle="1" w:styleId="BodyTextChar">
    <w:name w:val="Body Text Char"/>
    <w:basedOn w:val="DefaultParagraphFont"/>
    <w:link w:val="BodyText"/>
    <w:uiPriority w:val="99"/>
    <w:semiHidden/>
    <w:rsid w:val="000D18B7"/>
  </w:style>
  <w:style w:type="paragraph" w:styleId="BodyText2">
    <w:name w:val="Body Text 2"/>
    <w:basedOn w:val="Normal"/>
    <w:link w:val="BodyText2Char"/>
    <w:uiPriority w:val="99"/>
    <w:semiHidden/>
    <w:unhideWhenUsed/>
    <w:rsid w:val="000D18B7"/>
    <w:pPr>
      <w:spacing w:after="120" w:line="480" w:lineRule="auto"/>
    </w:pPr>
  </w:style>
  <w:style w:type="character" w:customStyle="1" w:styleId="BodyText2Char">
    <w:name w:val="Body Text 2 Char"/>
    <w:basedOn w:val="DefaultParagraphFont"/>
    <w:link w:val="BodyText2"/>
    <w:uiPriority w:val="99"/>
    <w:semiHidden/>
    <w:rsid w:val="000D18B7"/>
  </w:style>
  <w:style w:type="paragraph" w:styleId="BodyText3">
    <w:name w:val="Body Text 3"/>
    <w:basedOn w:val="Normal"/>
    <w:link w:val="BodyText3Char"/>
    <w:uiPriority w:val="99"/>
    <w:semiHidden/>
    <w:unhideWhenUsed/>
    <w:rsid w:val="000D18B7"/>
    <w:pPr>
      <w:spacing w:after="120"/>
    </w:pPr>
    <w:rPr>
      <w:szCs w:val="16"/>
    </w:rPr>
  </w:style>
  <w:style w:type="character" w:customStyle="1" w:styleId="BodyText3Char">
    <w:name w:val="Body Text 3 Char"/>
    <w:basedOn w:val="DefaultParagraphFont"/>
    <w:link w:val="BodyText3"/>
    <w:uiPriority w:val="99"/>
    <w:semiHidden/>
    <w:rsid w:val="000D18B7"/>
    <w:rPr>
      <w:szCs w:val="16"/>
    </w:rPr>
  </w:style>
  <w:style w:type="paragraph" w:styleId="BodyTextFirstIndent">
    <w:name w:val="Body Text First Indent"/>
    <w:basedOn w:val="BodyText"/>
    <w:link w:val="BodyTextFirstIndentChar"/>
    <w:uiPriority w:val="99"/>
    <w:semiHidden/>
    <w:unhideWhenUsed/>
    <w:rsid w:val="000D18B7"/>
    <w:pPr>
      <w:spacing w:after="0"/>
      <w:ind w:firstLine="360"/>
    </w:pPr>
  </w:style>
  <w:style w:type="character" w:customStyle="1" w:styleId="BodyTextFirstIndentChar">
    <w:name w:val="Body Text First Indent Char"/>
    <w:basedOn w:val="BodyTextChar"/>
    <w:link w:val="BodyTextFirstIndent"/>
    <w:uiPriority w:val="99"/>
    <w:semiHidden/>
    <w:rsid w:val="000D18B7"/>
  </w:style>
  <w:style w:type="paragraph" w:styleId="BodyTextIndent">
    <w:name w:val="Body Text Indent"/>
    <w:basedOn w:val="Normal"/>
    <w:link w:val="BodyTextIndentChar"/>
    <w:uiPriority w:val="99"/>
    <w:semiHidden/>
    <w:unhideWhenUsed/>
    <w:rsid w:val="000D18B7"/>
    <w:pPr>
      <w:spacing w:after="120"/>
      <w:ind w:left="360"/>
    </w:pPr>
  </w:style>
  <w:style w:type="character" w:customStyle="1" w:styleId="BodyTextIndentChar">
    <w:name w:val="Body Text Indent Char"/>
    <w:basedOn w:val="DefaultParagraphFont"/>
    <w:link w:val="BodyTextIndent"/>
    <w:uiPriority w:val="99"/>
    <w:semiHidden/>
    <w:rsid w:val="000D18B7"/>
  </w:style>
  <w:style w:type="paragraph" w:styleId="BodyTextFirstIndent2">
    <w:name w:val="Body Text First Indent 2"/>
    <w:basedOn w:val="BodyTextIndent"/>
    <w:link w:val="BodyTextFirstIndent2Char"/>
    <w:uiPriority w:val="99"/>
    <w:semiHidden/>
    <w:unhideWhenUsed/>
    <w:rsid w:val="000D18B7"/>
    <w:pPr>
      <w:spacing w:after="0"/>
      <w:ind w:firstLine="360"/>
    </w:pPr>
  </w:style>
  <w:style w:type="character" w:customStyle="1" w:styleId="BodyTextFirstIndent2Char">
    <w:name w:val="Body Text First Indent 2 Char"/>
    <w:basedOn w:val="BodyTextIndentChar"/>
    <w:link w:val="BodyTextFirstIndent2"/>
    <w:uiPriority w:val="99"/>
    <w:semiHidden/>
    <w:rsid w:val="000D18B7"/>
  </w:style>
  <w:style w:type="paragraph" w:styleId="BodyTextIndent2">
    <w:name w:val="Body Text Indent 2"/>
    <w:basedOn w:val="Normal"/>
    <w:link w:val="BodyTextIndent2Char"/>
    <w:uiPriority w:val="99"/>
    <w:semiHidden/>
    <w:unhideWhenUsed/>
    <w:rsid w:val="000D18B7"/>
    <w:pPr>
      <w:spacing w:after="120" w:line="480" w:lineRule="auto"/>
      <w:ind w:left="360"/>
    </w:pPr>
  </w:style>
  <w:style w:type="character" w:customStyle="1" w:styleId="BodyTextIndent2Char">
    <w:name w:val="Body Text Indent 2 Char"/>
    <w:basedOn w:val="DefaultParagraphFont"/>
    <w:link w:val="BodyTextIndent2"/>
    <w:uiPriority w:val="99"/>
    <w:semiHidden/>
    <w:rsid w:val="000D18B7"/>
  </w:style>
  <w:style w:type="paragraph" w:styleId="BodyTextIndent3">
    <w:name w:val="Body Text Indent 3"/>
    <w:basedOn w:val="Normal"/>
    <w:link w:val="BodyTextIndent3Char"/>
    <w:uiPriority w:val="99"/>
    <w:semiHidden/>
    <w:unhideWhenUsed/>
    <w:rsid w:val="000D18B7"/>
    <w:pPr>
      <w:spacing w:after="120"/>
      <w:ind w:left="360"/>
    </w:pPr>
    <w:rPr>
      <w:szCs w:val="16"/>
    </w:rPr>
  </w:style>
  <w:style w:type="character" w:customStyle="1" w:styleId="BodyTextIndent3Char">
    <w:name w:val="Body Text Indent 3 Char"/>
    <w:basedOn w:val="DefaultParagraphFont"/>
    <w:link w:val="BodyTextIndent3"/>
    <w:uiPriority w:val="99"/>
    <w:semiHidden/>
    <w:rsid w:val="000D18B7"/>
    <w:rPr>
      <w:szCs w:val="16"/>
    </w:rPr>
  </w:style>
  <w:style w:type="character" w:styleId="BookTitle">
    <w:name w:val="Book Title"/>
    <w:basedOn w:val="DefaultParagraphFont"/>
    <w:uiPriority w:val="33"/>
    <w:semiHidden/>
    <w:unhideWhenUsed/>
    <w:qFormat/>
    <w:rsid w:val="00357FB7"/>
    <w:rPr>
      <w:b/>
      <w:bCs/>
      <w:i/>
      <w:iCs/>
      <w:spacing w:val="0"/>
    </w:rPr>
  </w:style>
  <w:style w:type="paragraph" w:styleId="Caption">
    <w:name w:val="caption"/>
    <w:basedOn w:val="Normal"/>
    <w:next w:val="Normal"/>
    <w:uiPriority w:val="35"/>
    <w:semiHidden/>
    <w:unhideWhenUsed/>
    <w:qFormat/>
    <w:rsid w:val="000D18B7"/>
    <w:pPr>
      <w:spacing w:before="0" w:after="200"/>
    </w:pPr>
    <w:rPr>
      <w:i/>
      <w:iCs/>
      <w:color w:val="1F497D" w:themeColor="text2"/>
      <w:szCs w:val="18"/>
    </w:rPr>
  </w:style>
  <w:style w:type="paragraph" w:styleId="Closing">
    <w:name w:val="Closing"/>
    <w:basedOn w:val="Normal"/>
    <w:link w:val="ClosingChar"/>
    <w:uiPriority w:val="99"/>
    <w:semiHidden/>
    <w:unhideWhenUsed/>
    <w:rsid w:val="000D18B7"/>
    <w:pPr>
      <w:spacing w:before="0"/>
      <w:ind w:left="4320"/>
    </w:pPr>
  </w:style>
  <w:style w:type="character" w:customStyle="1" w:styleId="ClosingChar">
    <w:name w:val="Closing Char"/>
    <w:basedOn w:val="DefaultParagraphFont"/>
    <w:link w:val="Closing"/>
    <w:uiPriority w:val="99"/>
    <w:semiHidden/>
    <w:rsid w:val="000D18B7"/>
  </w:style>
  <w:style w:type="table" w:styleId="ColorfulGrid">
    <w:name w:val="Colorful Grid"/>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0D18B7"/>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0D18B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0D18B7"/>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0D18B7"/>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0D18B7"/>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0D18B7"/>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0D18B7"/>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0D18B7"/>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0D18B7"/>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0D18B7"/>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0D18B7"/>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0D18B7"/>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0D18B7"/>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0D18B7"/>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0D18B7"/>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0D18B7"/>
    <w:rPr>
      <w:sz w:val="22"/>
      <w:szCs w:val="16"/>
    </w:rPr>
  </w:style>
  <w:style w:type="paragraph" w:styleId="CommentText">
    <w:name w:val="annotation text"/>
    <w:basedOn w:val="Normal"/>
    <w:link w:val="CommentTextChar"/>
    <w:uiPriority w:val="99"/>
    <w:semiHidden/>
    <w:unhideWhenUsed/>
    <w:rsid w:val="000D18B7"/>
    <w:rPr>
      <w:szCs w:val="20"/>
    </w:rPr>
  </w:style>
  <w:style w:type="character" w:customStyle="1" w:styleId="CommentTextChar">
    <w:name w:val="Comment Text Char"/>
    <w:basedOn w:val="DefaultParagraphFont"/>
    <w:link w:val="CommentText"/>
    <w:uiPriority w:val="99"/>
    <w:semiHidden/>
    <w:rsid w:val="000D18B7"/>
    <w:rPr>
      <w:szCs w:val="20"/>
    </w:rPr>
  </w:style>
  <w:style w:type="paragraph" w:styleId="CommentSubject">
    <w:name w:val="annotation subject"/>
    <w:basedOn w:val="CommentText"/>
    <w:next w:val="CommentText"/>
    <w:link w:val="CommentSubjectChar"/>
    <w:uiPriority w:val="99"/>
    <w:semiHidden/>
    <w:unhideWhenUsed/>
    <w:rsid w:val="000D18B7"/>
    <w:rPr>
      <w:b/>
      <w:bCs/>
    </w:rPr>
  </w:style>
  <w:style w:type="character" w:customStyle="1" w:styleId="CommentSubjectChar">
    <w:name w:val="Comment Subject Char"/>
    <w:basedOn w:val="CommentTextChar"/>
    <w:link w:val="CommentSubject"/>
    <w:uiPriority w:val="99"/>
    <w:semiHidden/>
    <w:rsid w:val="000D18B7"/>
    <w:rPr>
      <w:b/>
      <w:bCs/>
      <w:szCs w:val="20"/>
    </w:rPr>
  </w:style>
  <w:style w:type="table" w:styleId="DarkList">
    <w:name w:val="Dark List"/>
    <w:basedOn w:val="TableNormal"/>
    <w:uiPriority w:val="70"/>
    <w:semiHidden/>
    <w:unhideWhenUsed/>
    <w:rsid w:val="000D18B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0D18B7"/>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0D18B7"/>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0D18B7"/>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0D18B7"/>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0D18B7"/>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0D18B7"/>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0D18B7"/>
  </w:style>
  <w:style w:type="character" w:customStyle="1" w:styleId="DateChar">
    <w:name w:val="Date Char"/>
    <w:basedOn w:val="DefaultParagraphFont"/>
    <w:link w:val="Date"/>
    <w:uiPriority w:val="99"/>
    <w:semiHidden/>
    <w:rsid w:val="000D18B7"/>
  </w:style>
  <w:style w:type="paragraph" w:styleId="DocumentMap">
    <w:name w:val="Document Map"/>
    <w:basedOn w:val="Normal"/>
    <w:link w:val="DocumentMapChar"/>
    <w:uiPriority w:val="99"/>
    <w:semiHidden/>
    <w:unhideWhenUsed/>
    <w:rsid w:val="000D18B7"/>
    <w:pPr>
      <w:spacing w:before="0"/>
    </w:pPr>
    <w:rPr>
      <w:rFonts w:ascii="Segoe UI" w:hAnsi="Segoe UI" w:cs="Segoe UI"/>
      <w:szCs w:val="16"/>
    </w:rPr>
  </w:style>
  <w:style w:type="character" w:customStyle="1" w:styleId="DocumentMapChar">
    <w:name w:val="Document Map Char"/>
    <w:basedOn w:val="DefaultParagraphFont"/>
    <w:link w:val="DocumentMap"/>
    <w:uiPriority w:val="99"/>
    <w:semiHidden/>
    <w:rsid w:val="000D18B7"/>
    <w:rPr>
      <w:rFonts w:ascii="Segoe UI" w:hAnsi="Segoe UI" w:cs="Segoe UI"/>
      <w:szCs w:val="16"/>
    </w:rPr>
  </w:style>
  <w:style w:type="paragraph" w:styleId="E-mailSignature">
    <w:name w:val="E-mail Signature"/>
    <w:basedOn w:val="Normal"/>
    <w:link w:val="E-mailSignatureChar"/>
    <w:uiPriority w:val="99"/>
    <w:semiHidden/>
    <w:unhideWhenUsed/>
    <w:rsid w:val="000D18B7"/>
    <w:pPr>
      <w:spacing w:before="0"/>
    </w:pPr>
  </w:style>
  <w:style w:type="character" w:customStyle="1" w:styleId="E-mailSignatureChar">
    <w:name w:val="E-mail Signature Char"/>
    <w:basedOn w:val="DefaultParagraphFont"/>
    <w:link w:val="E-mailSignature"/>
    <w:uiPriority w:val="99"/>
    <w:semiHidden/>
    <w:rsid w:val="000D18B7"/>
  </w:style>
  <w:style w:type="character" w:styleId="Emphasis">
    <w:name w:val="Emphasis"/>
    <w:basedOn w:val="DefaultParagraphFont"/>
    <w:uiPriority w:val="20"/>
    <w:unhideWhenUsed/>
    <w:qFormat/>
    <w:rsid w:val="000D18B7"/>
    <w:rPr>
      <w:i/>
      <w:iCs/>
    </w:rPr>
  </w:style>
  <w:style w:type="character" w:styleId="EndnoteReference">
    <w:name w:val="endnote reference"/>
    <w:basedOn w:val="DefaultParagraphFont"/>
    <w:uiPriority w:val="99"/>
    <w:semiHidden/>
    <w:unhideWhenUsed/>
    <w:rsid w:val="000D18B7"/>
    <w:rPr>
      <w:vertAlign w:val="superscript"/>
    </w:rPr>
  </w:style>
  <w:style w:type="paragraph" w:styleId="EndnoteText">
    <w:name w:val="endnote text"/>
    <w:basedOn w:val="Normal"/>
    <w:link w:val="EndnoteTextChar"/>
    <w:uiPriority w:val="99"/>
    <w:semiHidden/>
    <w:unhideWhenUsed/>
    <w:rsid w:val="000D18B7"/>
    <w:pPr>
      <w:spacing w:before="0"/>
    </w:pPr>
    <w:rPr>
      <w:szCs w:val="20"/>
    </w:rPr>
  </w:style>
  <w:style w:type="character" w:customStyle="1" w:styleId="EndnoteTextChar">
    <w:name w:val="Endnote Text Char"/>
    <w:basedOn w:val="DefaultParagraphFont"/>
    <w:link w:val="EndnoteText"/>
    <w:uiPriority w:val="99"/>
    <w:semiHidden/>
    <w:rsid w:val="000D18B7"/>
    <w:rPr>
      <w:szCs w:val="20"/>
    </w:rPr>
  </w:style>
  <w:style w:type="paragraph" w:styleId="EnvelopeAddress">
    <w:name w:val="envelope address"/>
    <w:basedOn w:val="Normal"/>
    <w:uiPriority w:val="99"/>
    <w:semiHidden/>
    <w:unhideWhenUsed/>
    <w:rsid w:val="000D18B7"/>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D18B7"/>
    <w:pPr>
      <w:spacing w:before="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0D18B7"/>
    <w:rPr>
      <w:color w:val="800080" w:themeColor="followedHyperlink"/>
      <w:u w:val="single"/>
    </w:rPr>
  </w:style>
  <w:style w:type="paragraph" w:styleId="Footer">
    <w:name w:val="footer"/>
    <w:basedOn w:val="Normal"/>
    <w:link w:val="FooterChar"/>
    <w:uiPriority w:val="99"/>
    <w:unhideWhenUsed/>
    <w:rsid w:val="00793172"/>
    <w:pPr>
      <w:spacing w:before="0"/>
    </w:pPr>
  </w:style>
  <w:style w:type="character" w:customStyle="1" w:styleId="FooterChar">
    <w:name w:val="Footer Char"/>
    <w:basedOn w:val="DefaultParagraphFont"/>
    <w:link w:val="Footer"/>
    <w:uiPriority w:val="99"/>
    <w:rsid w:val="00793172"/>
  </w:style>
  <w:style w:type="character" w:styleId="FootnoteReference">
    <w:name w:val="footnote reference"/>
    <w:basedOn w:val="DefaultParagraphFont"/>
    <w:uiPriority w:val="99"/>
    <w:semiHidden/>
    <w:unhideWhenUsed/>
    <w:rsid w:val="000D18B7"/>
    <w:rPr>
      <w:vertAlign w:val="superscript"/>
    </w:rPr>
  </w:style>
  <w:style w:type="paragraph" w:styleId="FootnoteText">
    <w:name w:val="footnote text"/>
    <w:basedOn w:val="Normal"/>
    <w:link w:val="FootnoteTextChar"/>
    <w:uiPriority w:val="99"/>
    <w:semiHidden/>
    <w:unhideWhenUsed/>
    <w:rsid w:val="000D18B7"/>
    <w:pPr>
      <w:spacing w:before="0"/>
    </w:pPr>
    <w:rPr>
      <w:szCs w:val="20"/>
    </w:rPr>
  </w:style>
  <w:style w:type="character" w:customStyle="1" w:styleId="FootnoteTextChar">
    <w:name w:val="Footnote Text Char"/>
    <w:basedOn w:val="DefaultParagraphFont"/>
    <w:link w:val="FootnoteText"/>
    <w:uiPriority w:val="99"/>
    <w:semiHidden/>
    <w:rsid w:val="000D18B7"/>
    <w:rPr>
      <w:szCs w:val="20"/>
    </w:rPr>
  </w:style>
  <w:style w:type="table" w:styleId="GridTable1Light">
    <w:name w:val="Grid Table 1 Light"/>
    <w:basedOn w:val="TableNormal"/>
    <w:uiPriority w:val="46"/>
    <w:rsid w:val="000D18B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D18B7"/>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D18B7"/>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D18B7"/>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0D18B7"/>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0D18B7"/>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D18B7"/>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0D18B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D18B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0D18B7"/>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0D18B7"/>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0D18B7"/>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0D18B7"/>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0D18B7"/>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0D18B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0D18B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0D18B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0D18B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0D18B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0D18B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0D18B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0D18B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0D18B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0D18B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0D18B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0D18B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0D18B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0D18B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D18B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0D18B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0D18B7"/>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0D18B7"/>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0D18B7"/>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0D18B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0D18B7"/>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0D18B7"/>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0D18B7"/>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0D18B7"/>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0D18B7"/>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0D18B7"/>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0D18B7"/>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Header">
    <w:name w:val="header"/>
    <w:basedOn w:val="Normal"/>
    <w:link w:val="HeaderChar"/>
    <w:uiPriority w:val="99"/>
    <w:unhideWhenUsed/>
    <w:rsid w:val="00793172"/>
    <w:pPr>
      <w:spacing w:before="0"/>
    </w:pPr>
  </w:style>
  <w:style w:type="character" w:customStyle="1" w:styleId="HeaderChar">
    <w:name w:val="Header Char"/>
    <w:basedOn w:val="DefaultParagraphFont"/>
    <w:link w:val="Header"/>
    <w:uiPriority w:val="99"/>
    <w:rsid w:val="00793172"/>
  </w:style>
  <w:style w:type="character" w:customStyle="1" w:styleId="Heading2Char">
    <w:name w:val="Heading 2 Char"/>
    <w:basedOn w:val="DefaultParagraphFont"/>
    <w:link w:val="Heading2"/>
    <w:uiPriority w:val="9"/>
    <w:rsid w:val="00C3045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E36687"/>
    <w:rPr>
      <w:rFonts w:asciiTheme="majorHAnsi" w:eastAsiaTheme="majorEastAsia" w:hAnsiTheme="majorHAnsi" w:cstheme="majorBidi"/>
      <w:i/>
      <w:color w:val="365F91" w:themeColor="accent1" w:themeShade="BF"/>
      <w:szCs w:val="24"/>
    </w:rPr>
  </w:style>
  <w:style w:type="character" w:customStyle="1" w:styleId="Heading4Char">
    <w:name w:val="Heading 4 Char"/>
    <w:basedOn w:val="DefaultParagraphFont"/>
    <w:link w:val="Heading4"/>
    <w:uiPriority w:val="9"/>
    <w:semiHidden/>
    <w:rsid w:val="00E36687"/>
    <w:rPr>
      <w:rFonts w:asciiTheme="majorHAnsi" w:eastAsiaTheme="majorEastAsia" w:hAnsiTheme="majorHAnsi" w:cstheme="majorBidi"/>
      <w:b/>
      <w:i/>
      <w:iCs/>
      <w:color w:val="365F91" w:themeColor="accent1" w:themeShade="BF"/>
    </w:rPr>
  </w:style>
  <w:style w:type="character" w:customStyle="1" w:styleId="Heading5Char">
    <w:name w:val="Heading 5 Char"/>
    <w:basedOn w:val="DefaultParagraphFont"/>
    <w:link w:val="Heading5"/>
    <w:uiPriority w:val="9"/>
    <w:semiHidden/>
    <w:rsid w:val="00E36687"/>
    <w:rPr>
      <w:rFonts w:asciiTheme="majorHAnsi" w:eastAsiaTheme="majorEastAsia" w:hAnsiTheme="majorHAnsi" w:cstheme="majorBidi"/>
      <w:b/>
      <w:color w:val="365F91" w:themeColor="accent1" w:themeShade="BF"/>
    </w:rPr>
  </w:style>
  <w:style w:type="character" w:customStyle="1" w:styleId="Heading6Char">
    <w:name w:val="Heading 6 Char"/>
    <w:basedOn w:val="DefaultParagraphFont"/>
    <w:link w:val="Heading6"/>
    <w:uiPriority w:val="9"/>
    <w:semiHidden/>
    <w:rsid w:val="000D18B7"/>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0D18B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36687"/>
    <w:rPr>
      <w:rFonts w:asciiTheme="majorHAnsi" w:eastAsiaTheme="majorEastAsia" w:hAnsiTheme="majorHAnsi" w:cstheme="majorBidi"/>
      <w:b/>
      <w:color w:val="272727" w:themeColor="text1" w:themeTint="D8"/>
      <w:szCs w:val="21"/>
    </w:rPr>
  </w:style>
  <w:style w:type="character" w:customStyle="1" w:styleId="Heading9Char">
    <w:name w:val="Heading 9 Char"/>
    <w:basedOn w:val="DefaultParagraphFont"/>
    <w:link w:val="Heading9"/>
    <w:uiPriority w:val="9"/>
    <w:semiHidden/>
    <w:rsid w:val="000D18B7"/>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0D18B7"/>
  </w:style>
  <w:style w:type="paragraph" w:styleId="HTMLAddress">
    <w:name w:val="HTML Address"/>
    <w:basedOn w:val="Normal"/>
    <w:link w:val="HTMLAddressChar"/>
    <w:uiPriority w:val="99"/>
    <w:semiHidden/>
    <w:unhideWhenUsed/>
    <w:rsid w:val="000D18B7"/>
    <w:pPr>
      <w:spacing w:before="0"/>
    </w:pPr>
    <w:rPr>
      <w:i/>
      <w:iCs/>
    </w:rPr>
  </w:style>
  <w:style w:type="character" w:customStyle="1" w:styleId="HTMLAddressChar">
    <w:name w:val="HTML Address Char"/>
    <w:basedOn w:val="DefaultParagraphFont"/>
    <w:link w:val="HTMLAddress"/>
    <w:uiPriority w:val="99"/>
    <w:semiHidden/>
    <w:rsid w:val="000D18B7"/>
    <w:rPr>
      <w:i/>
      <w:iCs/>
    </w:rPr>
  </w:style>
  <w:style w:type="character" w:styleId="HTMLCite">
    <w:name w:val="HTML Cite"/>
    <w:basedOn w:val="DefaultParagraphFont"/>
    <w:uiPriority w:val="99"/>
    <w:semiHidden/>
    <w:unhideWhenUsed/>
    <w:rsid w:val="000D18B7"/>
    <w:rPr>
      <w:i/>
      <w:iCs/>
    </w:rPr>
  </w:style>
  <w:style w:type="character" w:styleId="HTMLCode">
    <w:name w:val="HTML Code"/>
    <w:basedOn w:val="DefaultParagraphFont"/>
    <w:uiPriority w:val="99"/>
    <w:semiHidden/>
    <w:unhideWhenUsed/>
    <w:rsid w:val="000D18B7"/>
    <w:rPr>
      <w:rFonts w:ascii="Consolas" w:hAnsi="Consolas"/>
      <w:sz w:val="22"/>
      <w:szCs w:val="20"/>
    </w:rPr>
  </w:style>
  <w:style w:type="character" w:styleId="HTMLDefinition">
    <w:name w:val="HTML Definition"/>
    <w:basedOn w:val="DefaultParagraphFont"/>
    <w:uiPriority w:val="99"/>
    <w:semiHidden/>
    <w:unhideWhenUsed/>
    <w:rsid w:val="000D18B7"/>
    <w:rPr>
      <w:i/>
      <w:iCs/>
    </w:rPr>
  </w:style>
  <w:style w:type="character" w:styleId="HTMLKeyboard">
    <w:name w:val="HTML Keyboard"/>
    <w:basedOn w:val="DefaultParagraphFont"/>
    <w:uiPriority w:val="99"/>
    <w:semiHidden/>
    <w:unhideWhenUsed/>
    <w:rsid w:val="000D18B7"/>
    <w:rPr>
      <w:rFonts w:ascii="Consolas" w:hAnsi="Consolas"/>
      <w:sz w:val="22"/>
      <w:szCs w:val="20"/>
    </w:rPr>
  </w:style>
  <w:style w:type="paragraph" w:styleId="HTMLPreformatted">
    <w:name w:val="HTML Preformatted"/>
    <w:basedOn w:val="Normal"/>
    <w:link w:val="HTMLPreformattedChar"/>
    <w:uiPriority w:val="99"/>
    <w:semiHidden/>
    <w:unhideWhenUsed/>
    <w:rsid w:val="000D18B7"/>
    <w:pPr>
      <w:spacing w:before="0"/>
    </w:pPr>
    <w:rPr>
      <w:rFonts w:ascii="Consolas" w:hAnsi="Consolas"/>
      <w:szCs w:val="20"/>
    </w:rPr>
  </w:style>
  <w:style w:type="character" w:customStyle="1" w:styleId="HTMLPreformattedChar">
    <w:name w:val="HTML Preformatted Char"/>
    <w:basedOn w:val="DefaultParagraphFont"/>
    <w:link w:val="HTMLPreformatted"/>
    <w:uiPriority w:val="99"/>
    <w:semiHidden/>
    <w:rsid w:val="000D18B7"/>
    <w:rPr>
      <w:rFonts w:ascii="Consolas" w:hAnsi="Consolas"/>
      <w:szCs w:val="20"/>
    </w:rPr>
  </w:style>
  <w:style w:type="character" w:styleId="HTMLSample">
    <w:name w:val="HTML Sample"/>
    <w:basedOn w:val="DefaultParagraphFont"/>
    <w:uiPriority w:val="99"/>
    <w:semiHidden/>
    <w:unhideWhenUsed/>
    <w:rsid w:val="000D18B7"/>
    <w:rPr>
      <w:rFonts w:ascii="Consolas" w:hAnsi="Consolas"/>
      <w:sz w:val="24"/>
      <w:szCs w:val="24"/>
    </w:rPr>
  </w:style>
  <w:style w:type="character" w:styleId="HTMLTypewriter">
    <w:name w:val="HTML Typewriter"/>
    <w:basedOn w:val="DefaultParagraphFont"/>
    <w:uiPriority w:val="99"/>
    <w:semiHidden/>
    <w:unhideWhenUsed/>
    <w:rsid w:val="000D18B7"/>
    <w:rPr>
      <w:rFonts w:ascii="Consolas" w:hAnsi="Consolas"/>
      <w:sz w:val="22"/>
      <w:szCs w:val="20"/>
    </w:rPr>
  </w:style>
  <w:style w:type="character" w:styleId="HTMLVariable">
    <w:name w:val="HTML Variable"/>
    <w:basedOn w:val="DefaultParagraphFont"/>
    <w:uiPriority w:val="99"/>
    <w:semiHidden/>
    <w:unhideWhenUsed/>
    <w:rsid w:val="000D18B7"/>
    <w:rPr>
      <w:i/>
      <w:iCs/>
    </w:rPr>
  </w:style>
  <w:style w:type="character" w:styleId="Hyperlink">
    <w:name w:val="Hyperlink"/>
    <w:basedOn w:val="DefaultParagraphFont"/>
    <w:uiPriority w:val="99"/>
    <w:semiHidden/>
    <w:unhideWhenUsed/>
    <w:rsid w:val="000D18B7"/>
    <w:rPr>
      <w:color w:val="0000FF" w:themeColor="hyperlink"/>
      <w:u w:val="single"/>
    </w:rPr>
  </w:style>
  <w:style w:type="paragraph" w:styleId="Index1">
    <w:name w:val="index 1"/>
    <w:basedOn w:val="Normal"/>
    <w:next w:val="Normal"/>
    <w:autoRedefine/>
    <w:uiPriority w:val="99"/>
    <w:semiHidden/>
    <w:unhideWhenUsed/>
    <w:rsid w:val="000D18B7"/>
    <w:pPr>
      <w:spacing w:before="0"/>
      <w:ind w:left="220" w:hanging="220"/>
    </w:pPr>
  </w:style>
  <w:style w:type="paragraph" w:styleId="Index2">
    <w:name w:val="index 2"/>
    <w:basedOn w:val="Normal"/>
    <w:next w:val="Normal"/>
    <w:autoRedefine/>
    <w:uiPriority w:val="99"/>
    <w:semiHidden/>
    <w:unhideWhenUsed/>
    <w:rsid w:val="000D18B7"/>
    <w:pPr>
      <w:spacing w:before="0"/>
      <w:ind w:left="440" w:hanging="220"/>
    </w:pPr>
  </w:style>
  <w:style w:type="paragraph" w:styleId="Index3">
    <w:name w:val="index 3"/>
    <w:basedOn w:val="Normal"/>
    <w:next w:val="Normal"/>
    <w:autoRedefine/>
    <w:uiPriority w:val="99"/>
    <w:semiHidden/>
    <w:unhideWhenUsed/>
    <w:rsid w:val="000D18B7"/>
    <w:pPr>
      <w:spacing w:before="0"/>
      <w:ind w:left="660" w:hanging="220"/>
    </w:pPr>
  </w:style>
  <w:style w:type="paragraph" w:styleId="Index4">
    <w:name w:val="index 4"/>
    <w:basedOn w:val="Normal"/>
    <w:next w:val="Normal"/>
    <w:autoRedefine/>
    <w:uiPriority w:val="99"/>
    <w:semiHidden/>
    <w:unhideWhenUsed/>
    <w:rsid w:val="000D18B7"/>
    <w:pPr>
      <w:spacing w:before="0"/>
      <w:ind w:left="880" w:hanging="220"/>
    </w:pPr>
  </w:style>
  <w:style w:type="paragraph" w:styleId="Index5">
    <w:name w:val="index 5"/>
    <w:basedOn w:val="Normal"/>
    <w:next w:val="Normal"/>
    <w:autoRedefine/>
    <w:uiPriority w:val="99"/>
    <w:semiHidden/>
    <w:unhideWhenUsed/>
    <w:rsid w:val="000D18B7"/>
    <w:pPr>
      <w:spacing w:before="0"/>
      <w:ind w:left="1100" w:hanging="220"/>
    </w:pPr>
  </w:style>
  <w:style w:type="paragraph" w:styleId="Index6">
    <w:name w:val="index 6"/>
    <w:basedOn w:val="Normal"/>
    <w:next w:val="Normal"/>
    <w:autoRedefine/>
    <w:uiPriority w:val="99"/>
    <w:semiHidden/>
    <w:unhideWhenUsed/>
    <w:rsid w:val="000D18B7"/>
    <w:pPr>
      <w:spacing w:before="0"/>
      <w:ind w:left="1320" w:hanging="220"/>
    </w:pPr>
  </w:style>
  <w:style w:type="paragraph" w:styleId="Index7">
    <w:name w:val="index 7"/>
    <w:basedOn w:val="Normal"/>
    <w:next w:val="Normal"/>
    <w:autoRedefine/>
    <w:uiPriority w:val="99"/>
    <w:semiHidden/>
    <w:unhideWhenUsed/>
    <w:rsid w:val="000D18B7"/>
    <w:pPr>
      <w:spacing w:before="0"/>
      <w:ind w:left="1540" w:hanging="220"/>
    </w:pPr>
  </w:style>
  <w:style w:type="paragraph" w:styleId="Index8">
    <w:name w:val="index 8"/>
    <w:basedOn w:val="Normal"/>
    <w:next w:val="Normal"/>
    <w:autoRedefine/>
    <w:uiPriority w:val="99"/>
    <w:semiHidden/>
    <w:unhideWhenUsed/>
    <w:rsid w:val="000D18B7"/>
    <w:pPr>
      <w:spacing w:before="0"/>
      <w:ind w:left="1760" w:hanging="220"/>
    </w:pPr>
  </w:style>
  <w:style w:type="paragraph" w:styleId="Index9">
    <w:name w:val="index 9"/>
    <w:basedOn w:val="Normal"/>
    <w:next w:val="Normal"/>
    <w:autoRedefine/>
    <w:uiPriority w:val="99"/>
    <w:semiHidden/>
    <w:unhideWhenUsed/>
    <w:rsid w:val="000D18B7"/>
    <w:pPr>
      <w:spacing w:before="0"/>
      <w:ind w:left="1980" w:hanging="220"/>
    </w:pPr>
  </w:style>
  <w:style w:type="paragraph" w:styleId="IndexHeading">
    <w:name w:val="index heading"/>
    <w:basedOn w:val="Normal"/>
    <w:next w:val="Index1"/>
    <w:uiPriority w:val="99"/>
    <w:semiHidden/>
    <w:unhideWhenUsed/>
    <w:rsid w:val="000D18B7"/>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357FB7"/>
    <w:rPr>
      <w:i/>
      <w:iCs/>
      <w:color w:val="365F91" w:themeColor="accent1" w:themeShade="BF"/>
    </w:rPr>
  </w:style>
  <w:style w:type="paragraph" w:styleId="IntenseQuote">
    <w:name w:val="Intense Quote"/>
    <w:basedOn w:val="Normal"/>
    <w:next w:val="Normal"/>
    <w:link w:val="IntenseQuoteChar"/>
    <w:uiPriority w:val="30"/>
    <w:semiHidden/>
    <w:unhideWhenUsed/>
    <w:qFormat/>
    <w:rsid w:val="00357FB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357FB7"/>
    <w:rPr>
      <w:i/>
      <w:iCs/>
      <w:color w:val="365F91" w:themeColor="accent1" w:themeShade="BF"/>
    </w:rPr>
  </w:style>
  <w:style w:type="character" w:styleId="IntenseReference">
    <w:name w:val="Intense Reference"/>
    <w:basedOn w:val="DefaultParagraphFont"/>
    <w:uiPriority w:val="32"/>
    <w:semiHidden/>
    <w:unhideWhenUsed/>
    <w:qFormat/>
    <w:rsid w:val="00357FB7"/>
    <w:rPr>
      <w:b/>
      <w:bCs/>
      <w:smallCaps/>
      <w:color w:val="365F91" w:themeColor="accent1" w:themeShade="BF"/>
      <w:spacing w:val="5"/>
    </w:rPr>
  </w:style>
  <w:style w:type="table" w:styleId="LightGrid">
    <w:name w:val="Light Grid"/>
    <w:basedOn w:val="TableNormal"/>
    <w:uiPriority w:val="62"/>
    <w:semiHidden/>
    <w:unhideWhenUsed/>
    <w:rsid w:val="000D18B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0D18B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0D18B7"/>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0D18B7"/>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0D18B7"/>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0D18B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0D18B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0D18B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0D18B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0D18B7"/>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0D18B7"/>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0D18B7"/>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0D18B7"/>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0D18B7"/>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0D18B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0D18B7"/>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0D18B7"/>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0D18B7"/>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0D18B7"/>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0D18B7"/>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0D18B7"/>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0D18B7"/>
  </w:style>
  <w:style w:type="paragraph" w:styleId="List">
    <w:name w:val="List"/>
    <w:basedOn w:val="Normal"/>
    <w:uiPriority w:val="99"/>
    <w:semiHidden/>
    <w:unhideWhenUsed/>
    <w:rsid w:val="000D18B7"/>
    <w:pPr>
      <w:ind w:left="360" w:hanging="360"/>
      <w:contextualSpacing/>
    </w:pPr>
  </w:style>
  <w:style w:type="paragraph" w:styleId="List2">
    <w:name w:val="List 2"/>
    <w:basedOn w:val="Normal"/>
    <w:uiPriority w:val="99"/>
    <w:semiHidden/>
    <w:unhideWhenUsed/>
    <w:rsid w:val="000D18B7"/>
    <w:pPr>
      <w:ind w:left="720" w:hanging="360"/>
      <w:contextualSpacing/>
    </w:pPr>
  </w:style>
  <w:style w:type="paragraph" w:styleId="List3">
    <w:name w:val="List 3"/>
    <w:basedOn w:val="Normal"/>
    <w:uiPriority w:val="99"/>
    <w:semiHidden/>
    <w:unhideWhenUsed/>
    <w:rsid w:val="000D18B7"/>
    <w:pPr>
      <w:ind w:left="1080" w:hanging="360"/>
      <w:contextualSpacing/>
    </w:pPr>
  </w:style>
  <w:style w:type="paragraph" w:styleId="List4">
    <w:name w:val="List 4"/>
    <w:basedOn w:val="Normal"/>
    <w:uiPriority w:val="99"/>
    <w:semiHidden/>
    <w:unhideWhenUsed/>
    <w:rsid w:val="000D18B7"/>
    <w:pPr>
      <w:ind w:left="1440" w:hanging="360"/>
      <w:contextualSpacing/>
    </w:pPr>
  </w:style>
  <w:style w:type="paragraph" w:styleId="List5">
    <w:name w:val="List 5"/>
    <w:basedOn w:val="Normal"/>
    <w:uiPriority w:val="99"/>
    <w:semiHidden/>
    <w:unhideWhenUsed/>
    <w:rsid w:val="000D18B7"/>
    <w:pPr>
      <w:ind w:left="1800" w:hanging="360"/>
      <w:contextualSpacing/>
    </w:pPr>
  </w:style>
  <w:style w:type="paragraph" w:styleId="ListBullet">
    <w:name w:val="List Bullet"/>
    <w:basedOn w:val="Normal"/>
    <w:uiPriority w:val="99"/>
    <w:semiHidden/>
    <w:unhideWhenUsed/>
    <w:rsid w:val="000D18B7"/>
    <w:pPr>
      <w:numPr>
        <w:numId w:val="1"/>
      </w:numPr>
      <w:contextualSpacing/>
    </w:pPr>
  </w:style>
  <w:style w:type="paragraph" w:styleId="ListBullet2">
    <w:name w:val="List Bullet 2"/>
    <w:basedOn w:val="Normal"/>
    <w:uiPriority w:val="99"/>
    <w:semiHidden/>
    <w:unhideWhenUsed/>
    <w:rsid w:val="000D18B7"/>
    <w:pPr>
      <w:numPr>
        <w:numId w:val="2"/>
      </w:numPr>
      <w:contextualSpacing/>
    </w:pPr>
  </w:style>
  <w:style w:type="paragraph" w:styleId="ListBullet3">
    <w:name w:val="List Bullet 3"/>
    <w:basedOn w:val="Normal"/>
    <w:uiPriority w:val="99"/>
    <w:semiHidden/>
    <w:unhideWhenUsed/>
    <w:rsid w:val="000D18B7"/>
    <w:pPr>
      <w:numPr>
        <w:numId w:val="3"/>
      </w:numPr>
      <w:contextualSpacing/>
    </w:pPr>
  </w:style>
  <w:style w:type="paragraph" w:styleId="ListBullet4">
    <w:name w:val="List Bullet 4"/>
    <w:basedOn w:val="Normal"/>
    <w:uiPriority w:val="99"/>
    <w:semiHidden/>
    <w:unhideWhenUsed/>
    <w:rsid w:val="000D18B7"/>
    <w:pPr>
      <w:numPr>
        <w:numId w:val="4"/>
      </w:numPr>
      <w:contextualSpacing/>
    </w:pPr>
  </w:style>
  <w:style w:type="paragraph" w:styleId="ListBullet5">
    <w:name w:val="List Bullet 5"/>
    <w:basedOn w:val="Normal"/>
    <w:uiPriority w:val="99"/>
    <w:semiHidden/>
    <w:unhideWhenUsed/>
    <w:rsid w:val="000D18B7"/>
    <w:pPr>
      <w:numPr>
        <w:numId w:val="5"/>
      </w:numPr>
      <w:contextualSpacing/>
    </w:pPr>
  </w:style>
  <w:style w:type="paragraph" w:styleId="ListContinue">
    <w:name w:val="List Continue"/>
    <w:basedOn w:val="Normal"/>
    <w:uiPriority w:val="99"/>
    <w:semiHidden/>
    <w:unhideWhenUsed/>
    <w:rsid w:val="000D18B7"/>
    <w:pPr>
      <w:spacing w:after="120"/>
      <w:ind w:left="360"/>
      <w:contextualSpacing/>
    </w:pPr>
  </w:style>
  <w:style w:type="paragraph" w:styleId="ListContinue2">
    <w:name w:val="List Continue 2"/>
    <w:basedOn w:val="Normal"/>
    <w:uiPriority w:val="99"/>
    <w:semiHidden/>
    <w:unhideWhenUsed/>
    <w:rsid w:val="000D18B7"/>
    <w:pPr>
      <w:spacing w:after="120"/>
      <w:ind w:left="720"/>
      <w:contextualSpacing/>
    </w:pPr>
  </w:style>
  <w:style w:type="paragraph" w:styleId="ListContinue3">
    <w:name w:val="List Continue 3"/>
    <w:basedOn w:val="Normal"/>
    <w:uiPriority w:val="99"/>
    <w:semiHidden/>
    <w:unhideWhenUsed/>
    <w:rsid w:val="000D18B7"/>
    <w:pPr>
      <w:spacing w:after="120"/>
      <w:ind w:left="1080"/>
      <w:contextualSpacing/>
    </w:pPr>
  </w:style>
  <w:style w:type="paragraph" w:styleId="ListContinue4">
    <w:name w:val="List Continue 4"/>
    <w:basedOn w:val="Normal"/>
    <w:uiPriority w:val="99"/>
    <w:semiHidden/>
    <w:unhideWhenUsed/>
    <w:rsid w:val="000D18B7"/>
    <w:pPr>
      <w:spacing w:after="120"/>
      <w:ind w:left="1440"/>
      <w:contextualSpacing/>
    </w:pPr>
  </w:style>
  <w:style w:type="paragraph" w:styleId="ListContinue5">
    <w:name w:val="List Continue 5"/>
    <w:basedOn w:val="Normal"/>
    <w:uiPriority w:val="99"/>
    <w:semiHidden/>
    <w:unhideWhenUsed/>
    <w:rsid w:val="000D18B7"/>
    <w:pPr>
      <w:spacing w:after="120"/>
      <w:ind w:left="1800"/>
      <w:contextualSpacing/>
    </w:pPr>
  </w:style>
  <w:style w:type="paragraph" w:styleId="ListNumber">
    <w:name w:val="List Number"/>
    <w:basedOn w:val="Normal"/>
    <w:uiPriority w:val="99"/>
    <w:semiHidden/>
    <w:unhideWhenUsed/>
    <w:rsid w:val="000D18B7"/>
    <w:pPr>
      <w:numPr>
        <w:numId w:val="6"/>
      </w:numPr>
      <w:contextualSpacing/>
    </w:pPr>
  </w:style>
  <w:style w:type="paragraph" w:styleId="ListNumber2">
    <w:name w:val="List Number 2"/>
    <w:basedOn w:val="Normal"/>
    <w:uiPriority w:val="99"/>
    <w:semiHidden/>
    <w:unhideWhenUsed/>
    <w:rsid w:val="000D18B7"/>
    <w:pPr>
      <w:numPr>
        <w:numId w:val="7"/>
      </w:numPr>
      <w:contextualSpacing/>
    </w:pPr>
  </w:style>
  <w:style w:type="paragraph" w:styleId="ListNumber3">
    <w:name w:val="List Number 3"/>
    <w:basedOn w:val="Normal"/>
    <w:uiPriority w:val="99"/>
    <w:semiHidden/>
    <w:unhideWhenUsed/>
    <w:rsid w:val="000D18B7"/>
    <w:pPr>
      <w:numPr>
        <w:numId w:val="8"/>
      </w:numPr>
      <w:contextualSpacing/>
    </w:pPr>
  </w:style>
  <w:style w:type="paragraph" w:styleId="ListNumber4">
    <w:name w:val="List Number 4"/>
    <w:basedOn w:val="Normal"/>
    <w:uiPriority w:val="99"/>
    <w:semiHidden/>
    <w:unhideWhenUsed/>
    <w:rsid w:val="000D18B7"/>
    <w:pPr>
      <w:numPr>
        <w:numId w:val="9"/>
      </w:numPr>
      <w:contextualSpacing/>
    </w:pPr>
  </w:style>
  <w:style w:type="paragraph" w:styleId="ListNumber5">
    <w:name w:val="List Number 5"/>
    <w:basedOn w:val="Normal"/>
    <w:uiPriority w:val="99"/>
    <w:semiHidden/>
    <w:unhideWhenUsed/>
    <w:rsid w:val="000D18B7"/>
    <w:pPr>
      <w:numPr>
        <w:numId w:val="10"/>
      </w:numPr>
      <w:contextualSpacing/>
    </w:pPr>
  </w:style>
  <w:style w:type="paragraph" w:styleId="ListParagraph">
    <w:name w:val="List Paragraph"/>
    <w:basedOn w:val="Normal"/>
    <w:uiPriority w:val="34"/>
    <w:unhideWhenUsed/>
    <w:qFormat/>
    <w:rsid w:val="000D18B7"/>
    <w:pPr>
      <w:ind w:left="720"/>
      <w:contextualSpacing/>
    </w:pPr>
  </w:style>
  <w:style w:type="table" w:styleId="ListTable1Light">
    <w:name w:val="List Table 1 Light"/>
    <w:basedOn w:val="TableNormal"/>
    <w:uiPriority w:val="46"/>
    <w:rsid w:val="000D18B7"/>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0D18B7"/>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0D18B7"/>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0D18B7"/>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0D18B7"/>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0D18B7"/>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0D18B7"/>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0D18B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0D18B7"/>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0D18B7"/>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0D18B7"/>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0D18B7"/>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0D18B7"/>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0D18B7"/>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0D18B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0D18B7"/>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0D18B7"/>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0D18B7"/>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0D18B7"/>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0D18B7"/>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0D18B7"/>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0D18B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0D18B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0D18B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0D18B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0D18B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0D18B7"/>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0D18B7"/>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0D18B7"/>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0D18B7"/>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0D18B7"/>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0D18B7"/>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0D18B7"/>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0D18B7"/>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0D18B7"/>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0D18B7"/>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0D18B7"/>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0D18B7"/>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0D18B7"/>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0D18B7"/>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0D18B7"/>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0D18B7"/>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0D18B7"/>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0D18B7"/>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D18B7"/>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0D18B7"/>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0D18B7"/>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0D18B7"/>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0D18B7"/>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0D18B7"/>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0D18B7"/>
    <w:rPr>
      <w:rFonts w:ascii="Consolas" w:hAnsi="Consolas"/>
      <w:szCs w:val="20"/>
    </w:rPr>
  </w:style>
  <w:style w:type="table" w:styleId="MediumGrid1">
    <w:name w:val="Medium Grid 1"/>
    <w:basedOn w:val="TableNormal"/>
    <w:uiPriority w:val="67"/>
    <w:semiHidden/>
    <w:unhideWhenUsed/>
    <w:rsid w:val="000D18B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0D18B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0D18B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0D18B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0D18B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0D18B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0D18B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0D18B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0D18B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0D18B7"/>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0D18B7"/>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0D18B7"/>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0D18B7"/>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0D18B7"/>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0D18B7"/>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0D18B7"/>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0D18B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0D18B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0D18B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0D18B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0D18B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0D18B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0D18B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0D18B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0D18B7"/>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D18B7"/>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0D18B7"/>
  </w:style>
  <w:style w:type="paragraph" w:styleId="NormalWeb">
    <w:name w:val="Normal (Web)"/>
    <w:basedOn w:val="Normal"/>
    <w:uiPriority w:val="99"/>
    <w:semiHidden/>
    <w:unhideWhenUsed/>
    <w:rsid w:val="000D18B7"/>
    <w:rPr>
      <w:sz w:val="24"/>
      <w:szCs w:val="24"/>
    </w:rPr>
  </w:style>
  <w:style w:type="paragraph" w:styleId="NormalIndent">
    <w:name w:val="Normal Indent"/>
    <w:basedOn w:val="Normal"/>
    <w:uiPriority w:val="99"/>
    <w:semiHidden/>
    <w:unhideWhenUsed/>
    <w:rsid w:val="000D18B7"/>
    <w:pPr>
      <w:ind w:left="720"/>
    </w:pPr>
  </w:style>
  <w:style w:type="paragraph" w:styleId="NoteHeading">
    <w:name w:val="Note Heading"/>
    <w:basedOn w:val="Normal"/>
    <w:next w:val="Normal"/>
    <w:link w:val="NoteHeadingChar"/>
    <w:uiPriority w:val="99"/>
    <w:semiHidden/>
    <w:unhideWhenUsed/>
    <w:rsid w:val="000D18B7"/>
    <w:pPr>
      <w:spacing w:before="0"/>
    </w:pPr>
  </w:style>
  <w:style w:type="character" w:customStyle="1" w:styleId="NoteHeadingChar">
    <w:name w:val="Note Heading Char"/>
    <w:basedOn w:val="DefaultParagraphFont"/>
    <w:link w:val="NoteHeading"/>
    <w:uiPriority w:val="99"/>
    <w:semiHidden/>
    <w:rsid w:val="000D18B7"/>
  </w:style>
  <w:style w:type="character" w:styleId="PageNumber">
    <w:name w:val="page number"/>
    <w:basedOn w:val="DefaultParagraphFont"/>
    <w:uiPriority w:val="99"/>
    <w:semiHidden/>
    <w:unhideWhenUsed/>
    <w:rsid w:val="000D18B7"/>
  </w:style>
  <w:style w:type="table" w:styleId="PlainTable1">
    <w:name w:val="Plain Table 1"/>
    <w:basedOn w:val="TableNormal"/>
    <w:uiPriority w:val="41"/>
    <w:rsid w:val="000D18B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D18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D18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D18B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D18B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0D18B7"/>
    <w:pPr>
      <w:spacing w:before="0"/>
    </w:pPr>
    <w:rPr>
      <w:rFonts w:ascii="Consolas" w:hAnsi="Consolas"/>
      <w:szCs w:val="21"/>
    </w:rPr>
  </w:style>
  <w:style w:type="character" w:customStyle="1" w:styleId="PlainTextChar">
    <w:name w:val="Plain Text Char"/>
    <w:basedOn w:val="DefaultParagraphFont"/>
    <w:link w:val="PlainText"/>
    <w:uiPriority w:val="99"/>
    <w:semiHidden/>
    <w:rsid w:val="000D18B7"/>
    <w:rPr>
      <w:rFonts w:ascii="Consolas" w:hAnsi="Consolas"/>
      <w:szCs w:val="21"/>
    </w:rPr>
  </w:style>
  <w:style w:type="paragraph" w:styleId="Quote">
    <w:name w:val="Quote"/>
    <w:basedOn w:val="Normal"/>
    <w:next w:val="Normal"/>
    <w:link w:val="QuoteChar"/>
    <w:uiPriority w:val="29"/>
    <w:semiHidden/>
    <w:unhideWhenUsed/>
    <w:qFormat/>
    <w:rsid w:val="00357FB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357FB7"/>
    <w:rPr>
      <w:i/>
      <w:iCs/>
      <w:color w:val="404040" w:themeColor="text1" w:themeTint="BF"/>
    </w:rPr>
  </w:style>
  <w:style w:type="paragraph" w:styleId="Salutation">
    <w:name w:val="Salutation"/>
    <w:basedOn w:val="Normal"/>
    <w:next w:val="Normal"/>
    <w:link w:val="SalutationChar"/>
    <w:uiPriority w:val="99"/>
    <w:semiHidden/>
    <w:unhideWhenUsed/>
    <w:rsid w:val="000D18B7"/>
  </w:style>
  <w:style w:type="character" w:customStyle="1" w:styleId="SalutationChar">
    <w:name w:val="Salutation Char"/>
    <w:basedOn w:val="DefaultParagraphFont"/>
    <w:link w:val="Salutation"/>
    <w:uiPriority w:val="99"/>
    <w:semiHidden/>
    <w:rsid w:val="000D18B7"/>
  </w:style>
  <w:style w:type="paragraph" w:styleId="Signature">
    <w:name w:val="Signature"/>
    <w:basedOn w:val="Normal"/>
    <w:link w:val="SignatureChar"/>
    <w:uiPriority w:val="99"/>
    <w:semiHidden/>
    <w:unhideWhenUsed/>
    <w:rsid w:val="000D18B7"/>
    <w:pPr>
      <w:spacing w:before="0"/>
      <w:ind w:left="4320"/>
    </w:pPr>
  </w:style>
  <w:style w:type="character" w:customStyle="1" w:styleId="SignatureChar">
    <w:name w:val="Signature Char"/>
    <w:basedOn w:val="DefaultParagraphFont"/>
    <w:link w:val="Signature"/>
    <w:uiPriority w:val="99"/>
    <w:semiHidden/>
    <w:rsid w:val="000D18B7"/>
  </w:style>
  <w:style w:type="character" w:styleId="Strong">
    <w:name w:val="Strong"/>
    <w:basedOn w:val="DefaultParagraphFont"/>
    <w:uiPriority w:val="22"/>
    <w:unhideWhenUsed/>
    <w:qFormat/>
    <w:rsid w:val="000D18B7"/>
    <w:rPr>
      <w:b/>
      <w:bCs/>
    </w:rPr>
  </w:style>
  <w:style w:type="paragraph" w:styleId="Subtitle">
    <w:name w:val="Subtitle"/>
    <w:basedOn w:val="Normal"/>
    <w:link w:val="SubtitleChar"/>
    <w:uiPriority w:val="11"/>
    <w:semiHidden/>
    <w:unhideWhenUsed/>
    <w:qFormat/>
    <w:rsid w:val="00E36687"/>
    <w:pPr>
      <w:numPr>
        <w:ilvl w:val="1"/>
      </w:numPr>
      <w:spacing w:after="160"/>
      <w:contextualSpacing/>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semiHidden/>
    <w:rsid w:val="00E36687"/>
    <w:rPr>
      <w:rFonts w:eastAsiaTheme="minorEastAsia" w:cstheme="minorBidi"/>
      <w:color w:val="5A5A5A" w:themeColor="text1" w:themeTint="A5"/>
      <w:spacing w:val="15"/>
    </w:rPr>
  </w:style>
  <w:style w:type="character" w:styleId="SubtleEmphasis">
    <w:name w:val="Subtle Emphasis"/>
    <w:basedOn w:val="DefaultParagraphFont"/>
    <w:uiPriority w:val="19"/>
    <w:semiHidden/>
    <w:unhideWhenUsed/>
    <w:qFormat/>
    <w:rsid w:val="000D18B7"/>
    <w:rPr>
      <w:i/>
      <w:iCs/>
      <w:color w:val="404040" w:themeColor="text1" w:themeTint="BF"/>
    </w:rPr>
  </w:style>
  <w:style w:type="character" w:styleId="SubtleReference">
    <w:name w:val="Subtle Reference"/>
    <w:basedOn w:val="DefaultParagraphFont"/>
    <w:uiPriority w:val="31"/>
    <w:semiHidden/>
    <w:unhideWhenUsed/>
    <w:qFormat/>
    <w:rsid w:val="000D18B7"/>
    <w:rPr>
      <w:smallCaps/>
      <w:color w:val="5A5A5A" w:themeColor="text1" w:themeTint="A5"/>
    </w:rPr>
  </w:style>
  <w:style w:type="table" w:styleId="Table3Deffects1">
    <w:name w:val="Table 3D effects 1"/>
    <w:basedOn w:val="TableNormal"/>
    <w:uiPriority w:val="99"/>
    <w:semiHidden/>
    <w:unhideWhenUsed/>
    <w:rsid w:val="000D18B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D18B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D18B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D18B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D18B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D18B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D18B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0D18B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0D18B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0D18B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D18B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D18B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D18B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D18B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D18B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D18B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D18B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D18B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D18B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D18B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D18B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D18B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0D18B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0D18B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D18B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D18B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D18B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D18B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D18B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0D18B7"/>
    <w:pPr>
      <w:ind w:left="220" w:hanging="220"/>
    </w:pPr>
  </w:style>
  <w:style w:type="paragraph" w:styleId="TableofFigures">
    <w:name w:val="table of figures"/>
    <w:basedOn w:val="Normal"/>
    <w:next w:val="Normal"/>
    <w:uiPriority w:val="99"/>
    <w:semiHidden/>
    <w:unhideWhenUsed/>
    <w:rsid w:val="000D18B7"/>
  </w:style>
  <w:style w:type="table" w:styleId="TableProfessional">
    <w:name w:val="Table Professional"/>
    <w:basedOn w:val="TableNormal"/>
    <w:uiPriority w:val="99"/>
    <w:semiHidden/>
    <w:unhideWhenUsed/>
    <w:rsid w:val="000D18B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D18B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D18B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D18B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D18B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D18B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D18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D18B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D18B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D18B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
    <w:qFormat/>
    <w:rsid w:val="00097D8A"/>
    <w:rPr>
      <w:rFonts w:asciiTheme="majorHAnsi" w:eastAsiaTheme="majorEastAsia" w:hAnsiTheme="majorHAnsi" w:cstheme="majorBidi"/>
      <w:b/>
      <w:caps/>
      <w:color w:val="7F7F7F" w:themeColor="text1" w:themeTint="80"/>
      <w:spacing w:val="400"/>
      <w:kern w:val="12"/>
      <w:sz w:val="104"/>
      <w:szCs w:val="56"/>
    </w:rPr>
  </w:style>
  <w:style w:type="character" w:customStyle="1" w:styleId="TitleChar">
    <w:name w:val="Title Char"/>
    <w:basedOn w:val="DefaultParagraphFont"/>
    <w:link w:val="Title"/>
    <w:uiPriority w:val="1"/>
    <w:rsid w:val="00097D8A"/>
    <w:rPr>
      <w:rFonts w:asciiTheme="majorHAnsi" w:eastAsiaTheme="majorEastAsia" w:hAnsiTheme="majorHAnsi" w:cstheme="majorBidi"/>
      <w:b/>
      <w:caps/>
      <w:color w:val="7F7F7F" w:themeColor="text1" w:themeTint="80"/>
      <w:spacing w:val="400"/>
      <w:kern w:val="12"/>
      <w:sz w:val="104"/>
      <w:szCs w:val="56"/>
    </w:rPr>
  </w:style>
  <w:style w:type="paragraph" w:styleId="TOAHeading">
    <w:name w:val="toa heading"/>
    <w:basedOn w:val="Normal"/>
    <w:next w:val="Normal"/>
    <w:uiPriority w:val="99"/>
    <w:semiHidden/>
    <w:unhideWhenUsed/>
    <w:rsid w:val="000D18B7"/>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0D18B7"/>
    <w:pPr>
      <w:spacing w:after="100"/>
    </w:pPr>
  </w:style>
  <w:style w:type="paragraph" w:styleId="TOC2">
    <w:name w:val="toc 2"/>
    <w:basedOn w:val="Normal"/>
    <w:next w:val="Normal"/>
    <w:autoRedefine/>
    <w:uiPriority w:val="39"/>
    <w:semiHidden/>
    <w:unhideWhenUsed/>
    <w:rsid w:val="000D18B7"/>
    <w:pPr>
      <w:spacing w:after="100"/>
      <w:ind w:left="220"/>
    </w:pPr>
  </w:style>
  <w:style w:type="paragraph" w:styleId="TOC3">
    <w:name w:val="toc 3"/>
    <w:basedOn w:val="Normal"/>
    <w:next w:val="Normal"/>
    <w:autoRedefine/>
    <w:uiPriority w:val="39"/>
    <w:semiHidden/>
    <w:unhideWhenUsed/>
    <w:rsid w:val="000D18B7"/>
    <w:pPr>
      <w:spacing w:after="100"/>
      <w:ind w:left="440"/>
    </w:pPr>
  </w:style>
  <w:style w:type="paragraph" w:styleId="TOC4">
    <w:name w:val="toc 4"/>
    <w:basedOn w:val="Normal"/>
    <w:next w:val="Normal"/>
    <w:autoRedefine/>
    <w:uiPriority w:val="39"/>
    <w:semiHidden/>
    <w:unhideWhenUsed/>
    <w:rsid w:val="000D18B7"/>
    <w:pPr>
      <w:spacing w:after="100"/>
      <w:ind w:left="660"/>
    </w:pPr>
  </w:style>
  <w:style w:type="paragraph" w:styleId="TOC5">
    <w:name w:val="toc 5"/>
    <w:basedOn w:val="Normal"/>
    <w:next w:val="Normal"/>
    <w:autoRedefine/>
    <w:uiPriority w:val="39"/>
    <w:semiHidden/>
    <w:unhideWhenUsed/>
    <w:rsid w:val="000D18B7"/>
    <w:pPr>
      <w:spacing w:after="100"/>
      <w:ind w:left="880"/>
    </w:pPr>
  </w:style>
  <w:style w:type="paragraph" w:styleId="TOC6">
    <w:name w:val="toc 6"/>
    <w:basedOn w:val="Normal"/>
    <w:next w:val="Normal"/>
    <w:autoRedefine/>
    <w:uiPriority w:val="39"/>
    <w:semiHidden/>
    <w:unhideWhenUsed/>
    <w:rsid w:val="000D18B7"/>
    <w:pPr>
      <w:spacing w:after="100"/>
      <w:ind w:left="1100"/>
    </w:pPr>
  </w:style>
  <w:style w:type="paragraph" w:styleId="TOC7">
    <w:name w:val="toc 7"/>
    <w:basedOn w:val="Normal"/>
    <w:next w:val="Normal"/>
    <w:autoRedefine/>
    <w:uiPriority w:val="39"/>
    <w:semiHidden/>
    <w:unhideWhenUsed/>
    <w:rsid w:val="000D18B7"/>
    <w:pPr>
      <w:spacing w:after="100"/>
      <w:ind w:left="1320"/>
    </w:pPr>
  </w:style>
  <w:style w:type="paragraph" w:styleId="TOC8">
    <w:name w:val="toc 8"/>
    <w:basedOn w:val="Normal"/>
    <w:next w:val="Normal"/>
    <w:autoRedefine/>
    <w:uiPriority w:val="39"/>
    <w:semiHidden/>
    <w:unhideWhenUsed/>
    <w:rsid w:val="000D18B7"/>
    <w:pPr>
      <w:spacing w:after="100"/>
      <w:ind w:left="1540"/>
    </w:pPr>
  </w:style>
  <w:style w:type="paragraph" w:styleId="TOC9">
    <w:name w:val="toc 9"/>
    <w:basedOn w:val="Normal"/>
    <w:next w:val="Normal"/>
    <w:autoRedefine/>
    <w:uiPriority w:val="39"/>
    <w:semiHidden/>
    <w:unhideWhenUsed/>
    <w:rsid w:val="000D18B7"/>
    <w:pPr>
      <w:spacing w:after="100"/>
      <w:ind w:left="1760"/>
    </w:pPr>
  </w:style>
  <w:style w:type="paragraph" w:styleId="TOCHeading">
    <w:name w:val="TOC Heading"/>
    <w:basedOn w:val="Heading1"/>
    <w:next w:val="Normal"/>
    <w:uiPriority w:val="39"/>
    <w:semiHidden/>
    <w:unhideWhenUsed/>
    <w:qFormat/>
    <w:rsid w:val="00E36687"/>
    <w:pPr>
      <w:keepLines/>
      <w:outlineLvl w:val="9"/>
    </w:pPr>
    <w:rPr>
      <w:rFonts w:eastAsiaTheme="majorEastAsia" w:cstheme="majorBidi"/>
      <w:bCs w:val="0"/>
      <w:szCs w:val="32"/>
    </w:rPr>
  </w:style>
  <w:style w:type="table" w:customStyle="1" w:styleId="FaxInformationTable2">
    <w:name w:val="Fax Information Table 2"/>
    <w:basedOn w:val="TableNormal"/>
    <w:uiPriority w:val="99"/>
    <w:rsid w:val="00B04CA7"/>
    <w:pPr>
      <w:spacing w:before="0"/>
    </w:pPr>
    <w:tblPr>
      <w:tblBorders>
        <w:left w:val="thinThickMediumGap" w:sz="8" w:space="0" w:color="7F7F7F" w:themeColor="text1" w:themeTint="80"/>
        <w:bottom w:val="thickThinMediumGap" w:sz="8" w:space="0" w:color="7F7F7F" w:themeColor="text1" w:themeTint="80"/>
        <w:right w:val="thickThinMediumGap" w:sz="8" w:space="0" w:color="7F7F7F" w:themeColor="text1" w:themeTint="8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conscout.com/free-3d-icons/microsoft-copilot-logo"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sv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iva\AppData\Roaming\Microsoft\Templates\Business%20fax%20cover%20shee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ax font">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1B5286-E53D-42C7-BDDB-34E7FC6EE26A}">
  <ds:schemaRefs>
    <ds:schemaRef ds:uri="http://schemas.microsoft.com/sharepoint/v3/contenttype/forms"/>
  </ds:schemaRefs>
</ds:datastoreItem>
</file>

<file path=customXml/itemProps2.xml><?xml version="1.0" encoding="utf-8"?>
<ds:datastoreItem xmlns:ds="http://schemas.openxmlformats.org/officeDocument/2006/customXml" ds:itemID="{C25346E6-7B05-49B4-802F-5DD03708CC4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B97F8A15-177A-4FBE-900C-2BB489750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Business fax cover sheet.dotx</Template>
  <TotalTime>69</TotalTime>
  <Pages>20</Pages>
  <Words>3860</Words>
  <Characters>22002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Adiv Abramson</dc:creator>
  <cp:lastModifiedBy>Adiv Abramson</cp:lastModifiedBy>
  <cp:revision>76</cp:revision>
  <dcterms:created xsi:type="dcterms:W3CDTF">2026-09-02T22:25:00Z</dcterms:created>
  <dcterms:modified xsi:type="dcterms:W3CDTF">2026-09-03T14:02:00Z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